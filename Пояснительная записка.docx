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80E" w:rsidRPr="00B5579A" w:rsidRDefault="00D3180E" w:rsidP="00D3180E">
      <w:pPr>
        <w:jc w:val="center"/>
        <w:rPr>
          <w:sz w:val="28"/>
          <w:szCs w:val="28"/>
        </w:rPr>
      </w:pPr>
      <w:bookmarkStart w:id="0" w:name="_Hlk479161629"/>
      <w:bookmarkEnd w:id="0"/>
      <w:r w:rsidRPr="00B5579A">
        <w:rPr>
          <w:sz w:val="28"/>
          <w:szCs w:val="28"/>
        </w:rPr>
        <w:t>ВВЕДЕНИЕ</w:t>
      </w:r>
    </w:p>
    <w:p w:rsidR="00D3180E" w:rsidRDefault="00D3180E" w:rsidP="00D3180E">
      <w:pPr>
        <w:jc w:val="center"/>
        <w:rPr>
          <w:sz w:val="28"/>
          <w:szCs w:val="28"/>
        </w:rPr>
      </w:pPr>
    </w:p>
    <w:p w:rsidR="00601CDA" w:rsidRDefault="00601CDA" w:rsidP="00D3180E">
      <w:pPr>
        <w:jc w:val="center"/>
        <w:rPr>
          <w:sz w:val="28"/>
          <w:szCs w:val="28"/>
        </w:rPr>
      </w:pPr>
    </w:p>
    <w:p w:rsidR="005071CA" w:rsidRDefault="005071CA" w:rsidP="00D3180E">
      <w:pPr>
        <w:jc w:val="center"/>
        <w:rPr>
          <w:sz w:val="28"/>
          <w:szCs w:val="28"/>
        </w:rPr>
      </w:pPr>
    </w:p>
    <w:p w:rsidR="00601CDA" w:rsidRPr="00B5579A" w:rsidRDefault="00601CDA" w:rsidP="00D3180E">
      <w:pPr>
        <w:jc w:val="center"/>
        <w:rPr>
          <w:sz w:val="28"/>
          <w:szCs w:val="28"/>
        </w:rPr>
      </w:pPr>
    </w:p>
    <w:p w:rsidR="00016971" w:rsidRPr="00016971" w:rsidRDefault="00016971" w:rsidP="00016971">
      <w:pPr>
        <w:spacing w:line="360" w:lineRule="auto"/>
        <w:ind w:firstLine="425"/>
        <w:jc w:val="both"/>
        <w:rPr>
          <w:sz w:val="28"/>
        </w:rPr>
      </w:pPr>
      <w:r w:rsidRPr="00016971">
        <w:rPr>
          <w:sz w:val="28"/>
        </w:rPr>
        <w:t>В 1994 году началась революция - World Wide Web. Всемирная паутина World Wide Web (WWW) соткана из Web-страниц, которые содержат в себе разную информацию в зависимости от тематики Web сайта. Полезность Internet повышалась вместе с развитием вычислительной техники с запаздыванием примерно в 10 лет. В конце 80-х годов появление персональных компьютеров перенесло информатику из царства знатоков к широкой публике. Internet в ходе своего развития и повсеместного распространения занимается именно таким переносом.</w:t>
      </w:r>
    </w:p>
    <w:p w:rsidR="00016971" w:rsidRPr="00016971" w:rsidRDefault="00016971" w:rsidP="00016971">
      <w:pPr>
        <w:spacing w:line="360" w:lineRule="auto"/>
        <w:ind w:firstLine="425"/>
        <w:jc w:val="both"/>
        <w:rPr>
          <w:sz w:val="28"/>
        </w:rPr>
      </w:pPr>
      <w:r w:rsidRPr="00016971">
        <w:rPr>
          <w:sz w:val="28"/>
        </w:rPr>
        <w:t>Ученые и преподаватели использовали Web уже несколько лет, но общество в целом еще только начинало осознавать его привлекательность. По всему миру пользователи компьютеров были увлечены мыслью о доступе к гигантской общемировой компьютерной сети, но полученная информация часто разочаровала - Интернет был исключительно текстовой средой.</w:t>
      </w:r>
    </w:p>
    <w:p w:rsidR="00016971" w:rsidRPr="00016971" w:rsidRDefault="00016971" w:rsidP="00016971">
      <w:pPr>
        <w:spacing w:line="360" w:lineRule="auto"/>
        <w:ind w:firstLine="425"/>
        <w:jc w:val="both"/>
        <w:rPr>
          <w:sz w:val="28"/>
        </w:rPr>
      </w:pPr>
      <w:r w:rsidRPr="00016971">
        <w:rPr>
          <w:sz w:val="28"/>
        </w:rPr>
        <w:t>Позже когда Web находился на заре своего развития, дизайну и разметке страниц уделялось совсем немного внимания.</w:t>
      </w:r>
    </w:p>
    <w:p w:rsidR="00016971" w:rsidRPr="00016971" w:rsidRDefault="00016971" w:rsidP="00016971">
      <w:pPr>
        <w:spacing w:line="360" w:lineRule="auto"/>
        <w:ind w:firstLine="425"/>
        <w:jc w:val="both"/>
        <w:rPr>
          <w:sz w:val="28"/>
        </w:rPr>
      </w:pPr>
      <w:r w:rsidRPr="00016971">
        <w:rPr>
          <w:sz w:val="28"/>
        </w:rPr>
        <w:t>Дизайнеры поняли, что точная технология размещения графики</w:t>
      </w:r>
      <w:r w:rsidR="00D5438C">
        <w:rPr>
          <w:sz w:val="28"/>
        </w:rPr>
        <w:t>,</w:t>
      </w:r>
      <w:r w:rsidRPr="00016971">
        <w:rPr>
          <w:sz w:val="28"/>
        </w:rPr>
        <w:t xml:space="preserve"> позволяющая точно повторить красоту печатной страницы стала популярной, хотя и ограниченной с точки зрения скорости и дизайна Web-страницы.</w:t>
      </w:r>
    </w:p>
    <w:p w:rsidR="00016971" w:rsidRPr="00016971" w:rsidRDefault="00016971" w:rsidP="00016971">
      <w:pPr>
        <w:spacing w:line="360" w:lineRule="auto"/>
        <w:ind w:firstLine="425"/>
        <w:jc w:val="both"/>
        <w:rPr>
          <w:sz w:val="28"/>
        </w:rPr>
      </w:pPr>
      <w:r w:rsidRPr="00016971">
        <w:rPr>
          <w:sz w:val="28"/>
        </w:rPr>
        <w:t xml:space="preserve">Среди большого множества средств и программных продуктов было очень сложно ориентироваться. Каждая компания разработчик пыталась ввести нечто новое в свои средства. Это очень сильно отражалось на пользователе, который порой даже не мог отобразить Web документ на своём компьютере. Постоянно существовала необходимость устанавливать всё новое программное обеспечение для просмотра и работы с Web документами, которые были созданы при помощи нового языка программирования для Web. Также они не могли справиться с </w:t>
      </w:r>
      <w:r w:rsidRPr="00016971">
        <w:rPr>
          <w:sz w:val="28"/>
        </w:rPr>
        <w:lastRenderedPageBreak/>
        <w:t>поставленными задачами, и приходилось смешивать некоторые средства разработки для Web.</w:t>
      </w:r>
    </w:p>
    <w:p w:rsidR="00016971" w:rsidRPr="00016971" w:rsidRDefault="00016971" w:rsidP="00016971">
      <w:pPr>
        <w:spacing w:line="360" w:lineRule="auto"/>
        <w:ind w:firstLine="425"/>
        <w:jc w:val="both"/>
        <w:rPr>
          <w:sz w:val="28"/>
        </w:rPr>
      </w:pPr>
      <w:r w:rsidRPr="00016971">
        <w:rPr>
          <w:sz w:val="28"/>
        </w:rPr>
        <w:t>World Wide Web (или просто Web) облегчает использование Internet, всемирной компьютерной сети, которая была создана в конце 60-х годов. Первоначально работа Internet (в том числе и получение данных от компьютеров, подключенных к этой сети) требовала от пользователя знания огромного числа сложных команд, похожих на заклинания.</w:t>
      </w:r>
    </w:p>
    <w:p w:rsidR="00016971" w:rsidRPr="00016971" w:rsidRDefault="00016971" w:rsidP="00016971">
      <w:pPr>
        <w:spacing w:line="360" w:lineRule="auto"/>
        <w:ind w:firstLine="425"/>
        <w:jc w:val="both"/>
        <w:rPr>
          <w:sz w:val="28"/>
        </w:rPr>
      </w:pPr>
      <w:r w:rsidRPr="00016971">
        <w:rPr>
          <w:sz w:val="28"/>
        </w:rPr>
        <w:t>В 1992 году Тим Бернерс-Ли и другие исследователи создали Web, который позволил «просматривать» ресурсы Internet, не прибегая к помощи сложных команд. За несколько лет существования Web браузеры - программы, предназначенные для просмотра Internet, - сделали Web еще простым и одновременно мощным.</w:t>
      </w:r>
    </w:p>
    <w:p w:rsidR="00016971" w:rsidRPr="00016971" w:rsidRDefault="00016971" w:rsidP="00016971">
      <w:pPr>
        <w:spacing w:line="360" w:lineRule="auto"/>
        <w:ind w:firstLine="425"/>
        <w:jc w:val="both"/>
        <w:rPr>
          <w:sz w:val="28"/>
        </w:rPr>
      </w:pPr>
      <w:r w:rsidRPr="00016971">
        <w:rPr>
          <w:sz w:val="28"/>
        </w:rPr>
        <w:t>Слово Web используется в двух разных смыслах. Обычно под словом «Web» подразумевают World Wide Web - всемирную «паутину», однако в применении к FrontPage под Web подразумевается набор страниц, созданных в этом приложении для Web - сайта.</w:t>
      </w:r>
    </w:p>
    <w:p w:rsidR="00002265" w:rsidRPr="00B5579A" w:rsidRDefault="001B1FB6" w:rsidP="00073E8F">
      <w:pPr>
        <w:spacing w:line="360" w:lineRule="auto"/>
        <w:ind w:firstLine="480"/>
        <w:jc w:val="both"/>
        <w:rPr>
          <w:sz w:val="28"/>
          <w:szCs w:val="28"/>
        </w:rPr>
      </w:pPr>
      <w:r w:rsidRPr="00B5579A">
        <w:rPr>
          <w:sz w:val="28"/>
          <w:szCs w:val="28"/>
        </w:rPr>
        <w:t xml:space="preserve">В данной работе </w:t>
      </w:r>
      <w:r w:rsidR="00DA30BA" w:rsidRPr="00B5579A">
        <w:rPr>
          <w:sz w:val="28"/>
          <w:szCs w:val="28"/>
        </w:rPr>
        <w:t xml:space="preserve">я буду представлять </w:t>
      </w:r>
      <w:r w:rsidR="00016971">
        <w:rPr>
          <w:sz w:val="28"/>
          <w:szCs w:val="28"/>
          <w:lang w:val="en-US"/>
        </w:rPr>
        <w:t>web</w:t>
      </w:r>
      <w:r w:rsidR="00016971" w:rsidRPr="00016971">
        <w:rPr>
          <w:sz w:val="28"/>
          <w:szCs w:val="28"/>
        </w:rPr>
        <w:t>-</w:t>
      </w:r>
      <w:r w:rsidR="00016971">
        <w:rPr>
          <w:sz w:val="28"/>
          <w:szCs w:val="28"/>
        </w:rPr>
        <w:t>приложение</w:t>
      </w:r>
      <w:r w:rsidR="00DA30BA" w:rsidRPr="00B5579A">
        <w:rPr>
          <w:sz w:val="28"/>
          <w:szCs w:val="28"/>
        </w:rPr>
        <w:t xml:space="preserve"> для автоматизации</w:t>
      </w:r>
      <w:r w:rsidR="00016971">
        <w:rPr>
          <w:sz w:val="28"/>
          <w:szCs w:val="28"/>
        </w:rPr>
        <w:t xml:space="preserve"> учёта заказов на выполнение строительных работ</w:t>
      </w:r>
      <w:r w:rsidRPr="00B5579A">
        <w:rPr>
          <w:sz w:val="28"/>
          <w:szCs w:val="28"/>
        </w:rPr>
        <w:t xml:space="preserve">. Хорошо известно, что </w:t>
      </w:r>
      <w:r w:rsidR="00016971">
        <w:rPr>
          <w:sz w:val="28"/>
          <w:szCs w:val="28"/>
        </w:rPr>
        <w:t>в наше время доставка стройматериалов должна быть быстрой и качественной</w:t>
      </w:r>
      <w:r w:rsidR="00073E8F">
        <w:rPr>
          <w:sz w:val="28"/>
          <w:szCs w:val="28"/>
        </w:rPr>
        <w:t>, поэтому тем</w:t>
      </w:r>
      <w:r w:rsidR="00D5438C">
        <w:rPr>
          <w:sz w:val="28"/>
          <w:szCs w:val="28"/>
        </w:rPr>
        <w:t>,</w:t>
      </w:r>
      <w:r w:rsidR="00073E8F">
        <w:rPr>
          <w:sz w:val="28"/>
          <w:szCs w:val="28"/>
        </w:rPr>
        <w:t xml:space="preserve"> кто </w:t>
      </w:r>
      <w:r w:rsidR="00016971">
        <w:rPr>
          <w:sz w:val="28"/>
          <w:szCs w:val="28"/>
        </w:rPr>
        <w:t>будет обращаться к моему сайту</w:t>
      </w:r>
      <w:r w:rsidR="00D5438C">
        <w:rPr>
          <w:sz w:val="28"/>
          <w:szCs w:val="28"/>
        </w:rPr>
        <w:t>, предлагается доставка стройматериалов за один день</w:t>
      </w:r>
      <w:r w:rsidRPr="00B5579A">
        <w:rPr>
          <w:sz w:val="28"/>
          <w:szCs w:val="28"/>
        </w:rPr>
        <w:t xml:space="preserve">. </w:t>
      </w:r>
    </w:p>
    <w:p w:rsidR="00002265" w:rsidRPr="00B5579A" w:rsidRDefault="007F50BB" w:rsidP="004B3E30">
      <w:pPr>
        <w:spacing w:line="360" w:lineRule="auto"/>
        <w:ind w:firstLine="480"/>
        <w:jc w:val="both"/>
        <w:rPr>
          <w:sz w:val="28"/>
          <w:szCs w:val="28"/>
        </w:rPr>
      </w:pPr>
      <w:r w:rsidRPr="00B5579A">
        <w:rPr>
          <w:sz w:val="28"/>
          <w:szCs w:val="28"/>
        </w:rPr>
        <w:t>О</w:t>
      </w:r>
      <w:r w:rsidR="00DA30BA" w:rsidRPr="00B5579A">
        <w:rPr>
          <w:sz w:val="28"/>
          <w:szCs w:val="28"/>
        </w:rPr>
        <w:t>сновной задачей данного</w:t>
      </w:r>
      <w:r w:rsidRPr="00B5579A">
        <w:rPr>
          <w:sz w:val="28"/>
          <w:szCs w:val="28"/>
        </w:rPr>
        <w:t xml:space="preserve"> </w:t>
      </w:r>
      <w:r w:rsidR="00DA30BA" w:rsidRPr="00B5579A">
        <w:rPr>
          <w:sz w:val="28"/>
          <w:szCs w:val="28"/>
        </w:rPr>
        <w:t>приложения</w:t>
      </w:r>
      <w:r w:rsidRPr="00B5579A">
        <w:rPr>
          <w:sz w:val="28"/>
          <w:szCs w:val="28"/>
        </w:rPr>
        <w:t xml:space="preserve"> является </w:t>
      </w:r>
      <w:r w:rsidR="00073E8F">
        <w:rPr>
          <w:sz w:val="28"/>
          <w:szCs w:val="28"/>
        </w:rPr>
        <w:t xml:space="preserve">автоматизация </w:t>
      </w:r>
      <w:r w:rsidR="00D5438C">
        <w:rPr>
          <w:sz w:val="28"/>
          <w:szCs w:val="28"/>
        </w:rPr>
        <w:t>учёта заказов на выполнение строительных работ и доставки стройматериалов в Московской области</w:t>
      </w:r>
      <w:r w:rsidR="00002265" w:rsidRPr="00B5579A">
        <w:rPr>
          <w:sz w:val="28"/>
          <w:szCs w:val="28"/>
        </w:rPr>
        <w:t>.</w:t>
      </w:r>
    </w:p>
    <w:p w:rsidR="00285FC0" w:rsidRPr="004B3E30" w:rsidRDefault="007F50BB" w:rsidP="004B3E30">
      <w:pPr>
        <w:spacing w:line="360" w:lineRule="auto"/>
        <w:ind w:firstLine="480"/>
        <w:jc w:val="both"/>
        <w:rPr>
          <w:sz w:val="28"/>
          <w:szCs w:val="28"/>
        </w:rPr>
      </w:pPr>
      <w:r w:rsidRPr="00B5579A">
        <w:rPr>
          <w:sz w:val="28"/>
          <w:szCs w:val="28"/>
        </w:rPr>
        <w:t>Так</w:t>
      </w:r>
      <w:r w:rsidR="00E37834" w:rsidRPr="00B5579A">
        <w:rPr>
          <w:sz w:val="28"/>
          <w:szCs w:val="28"/>
        </w:rPr>
        <w:t xml:space="preserve">ое приложение позволит </w:t>
      </w:r>
      <w:r w:rsidR="00D5438C">
        <w:rPr>
          <w:sz w:val="28"/>
          <w:szCs w:val="28"/>
        </w:rPr>
        <w:t>быстро и оперативно отвечать на полученные запросы</w:t>
      </w:r>
      <w:r w:rsidRPr="00B5579A">
        <w:rPr>
          <w:sz w:val="28"/>
          <w:szCs w:val="28"/>
        </w:rPr>
        <w:t>, что значительно сократит время на регистрацию прочих первичных документов и выходной отчетности.</w:t>
      </w:r>
    </w:p>
    <w:p w:rsidR="00002265" w:rsidRPr="00B5579A" w:rsidRDefault="00002265" w:rsidP="004B3E30">
      <w:pPr>
        <w:spacing w:line="360" w:lineRule="auto"/>
        <w:ind w:firstLine="480"/>
        <w:jc w:val="both"/>
        <w:rPr>
          <w:sz w:val="28"/>
          <w:szCs w:val="28"/>
        </w:rPr>
      </w:pPr>
      <w:r w:rsidRPr="00B5579A">
        <w:rPr>
          <w:sz w:val="28"/>
          <w:szCs w:val="28"/>
        </w:rPr>
        <w:t>Следует отметить, что:</w:t>
      </w:r>
    </w:p>
    <w:p w:rsidR="00002265" w:rsidRPr="00B5579A" w:rsidRDefault="00002265" w:rsidP="000F4651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5579A">
        <w:rPr>
          <w:sz w:val="28"/>
          <w:szCs w:val="28"/>
        </w:rPr>
        <w:lastRenderedPageBreak/>
        <w:t>при проектировании использовалась точка зрения самого разработчика</w:t>
      </w:r>
      <w:r w:rsidR="004B3E30" w:rsidRPr="004B3E30">
        <w:rPr>
          <w:sz w:val="28"/>
          <w:szCs w:val="28"/>
        </w:rPr>
        <w:t>;</w:t>
      </w:r>
    </w:p>
    <w:p w:rsidR="00002265" w:rsidRPr="00B5579A" w:rsidRDefault="00002265" w:rsidP="000F4651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5579A">
        <w:rPr>
          <w:sz w:val="28"/>
          <w:szCs w:val="28"/>
        </w:rPr>
        <w:t xml:space="preserve">пользователи </w:t>
      </w:r>
      <w:r w:rsidR="00D5438C">
        <w:rPr>
          <w:sz w:val="28"/>
          <w:szCs w:val="28"/>
        </w:rPr>
        <w:t>сайта</w:t>
      </w:r>
      <w:r w:rsidRPr="00B5579A">
        <w:rPr>
          <w:sz w:val="28"/>
          <w:szCs w:val="28"/>
        </w:rPr>
        <w:t xml:space="preserve"> имеют различные роли, права которых разграничены</w:t>
      </w:r>
    </w:p>
    <w:p w:rsidR="00002265" w:rsidRPr="00B5579A" w:rsidRDefault="00002265" w:rsidP="000F4651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5579A">
        <w:rPr>
          <w:sz w:val="28"/>
          <w:szCs w:val="28"/>
        </w:rPr>
        <w:t>среда</w:t>
      </w:r>
      <w:r w:rsidRPr="00B5579A">
        <w:rPr>
          <w:sz w:val="28"/>
          <w:szCs w:val="28"/>
          <w:lang w:val="en-US"/>
        </w:rPr>
        <w:t xml:space="preserve"> </w:t>
      </w:r>
      <w:r w:rsidRPr="00B5579A">
        <w:rPr>
          <w:sz w:val="28"/>
          <w:szCs w:val="28"/>
        </w:rPr>
        <w:t>разработки</w:t>
      </w:r>
      <w:r w:rsidR="009B3A9A">
        <w:rPr>
          <w:sz w:val="28"/>
          <w:szCs w:val="28"/>
          <w:lang w:val="en-US"/>
        </w:rPr>
        <w:t xml:space="preserve"> – MS SQL Server 20</w:t>
      </w:r>
      <w:r w:rsidR="009B3A9A" w:rsidRPr="00016971">
        <w:rPr>
          <w:sz w:val="28"/>
          <w:szCs w:val="28"/>
          <w:lang w:val="en-US"/>
        </w:rPr>
        <w:t>14</w:t>
      </w:r>
      <w:r w:rsidR="00E37834" w:rsidRPr="00B5579A">
        <w:rPr>
          <w:sz w:val="28"/>
          <w:szCs w:val="28"/>
          <w:lang w:val="en-US"/>
        </w:rPr>
        <w:t xml:space="preserve"> </w:t>
      </w:r>
      <w:r w:rsidR="00E37834" w:rsidRPr="00B5579A">
        <w:rPr>
          <w:sz w:val="28"/>
          <w:szCs w:val="28"/>
        </w:rPr>
        <w:t>и</w:t>
      </w:r>
      <w:r w:rsidR="00E37834" w:rsidRPr="00B5579A">
        <w:rPr>
          <w:sz w:val="28"/>
          <w:szCs w:val="28"/>
          <w:lang w:val="en-US"/>
        </w:rPr>
        <w:t xml:space="preserve"> Visual Studio 2015</w:t>
      </w:r>
      <w:r w:rsidRPr="00B5579A">
        <w:rPr>
          <w:sz w:val="28"/>
          <w:szCs w:val="28"/>
          <w:lang w:val="en-US"/>
        </w:rPr>
        <w:t>.</w:t>
      </w:r>
    </w:p>
    <w:p w:rsidR="0089364A" w:rsidRPr="00B5579A" w:rsidRDefault="00D3345C" w:rsidP="00453595">
      <w:pPr>
        <w:pStyle w:val="a9"/>
        <w:numPr>
          <w:ilvl w:val="0"/>
          <w:numId w:val="1"/>
        </w:numPr>
        <w:tabs>
          <w:tab w:val="left" w:pos="1418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B5579A">
        <w:rPr>
          <w:sz w:val="28"/>
          <w:szCs w:val="28"/>
          <w:lang w:val="en-US"/>
        </w:rPr>
        <w:br w:type="page"/>
      </w:r>
      <w:r w:rsidR="00192750">
        <w:rPr>
          <w:sz w:val="28"/>
          <w:szCs w:val="28"/>
        </w:rPr>
        <w:lastRenderedPageBreak/>
        <w:t>АНАЛИТИЧЕСКАЯ ЧАСТЬ</w:t>
      </w:r>
    </w:p>
    <w:p w:rsidR="0089364A" w:rsidRPr="00B5579A" w:rsidRDefault="0089364A" w:rsidP="0089364A">
      <w:pPr>
        <w:jc w:val="center"/>
        <w:rPr>
          <w:sz w:val="28"/>
          <w:szCs w:val="28"/>
        </w:rPr>
      </w:pPr>
    </w:p>
    <w:p w:rsidR="0089364A" w:rsidRDefault="0089364A" w:rsidP="005428F4">
      <w:pPr>
        <w:spacing w:line="360" w:lineRule="auto"/>
        <w:rPr>
          <w:sz w:val="28"/>
          <w:szCs w:val="28"/>
        </w:rPr>
      </w:pPr>
    </w:p>
    <w:p w:rsidR="005428F4" w:rsidRDefault="005428F4" w:rsidP="005428F4">
      <w:pPr>
        <w:spacing w:line="360" w:lineRule="auto"/>
        <w:rPr>
          <w:sz w:val="28"/>
          <w:szCs w:val="28"/>
        </w:rPr>
      </w:pPr>
    </w:p>
    <w:p w:rsidR="005071CA" w:rsidRPr="00B5579A" w:rsidRDefault="005071CA" w:rsidP="005428F4">
      <w:pPr>
        <w:spacing w:line="360" w:lineRule="auto"/>
        <w:rPr>
          <w:sz w:val="28"/>
          <w:szCs w:val="28"/>
        </w:rPr>
      </w:pPr>
    </w:p>
    <w:p w:rsidR="0089364A" w:rsidRDefault="00192750" w:rsidP="005428F4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Обоснование актуальности задачи</w:t>
      </w:r>
    </w:p>
    <w:p w:rsidR="00192750" w:rsidRDefault="00192750" w:rsidP="005428F4">
      <w:pPr>
        <w:spacing w:line="360" w:lineRule="auto"/>
        <w:jc w:val="both"/>
        <w:rPr>
          <w:sz w:val="28"/>
          <w:szCs w:val="28"/>
        </w:rPr>
      </w:pPr>
    </w:p>
    <w:p w:rsidR="007F2F23" w:rsidRDefault="007F2F23" w:rsidP="005428F4">
      <w:pPr>
        <w:spacing w:line="360" w:lineRule="auto"/>
        <w:jc w:val="both"/>
        <w:rPr>
          <w:sz w:val="28"/>
          <w:szCs w:val="28"/>
        </w:rPr>
      </w:pPr>
    </w:p>
    <w:p w:rsidR="005428F4" w:rsidRPr="00192750" w:rsidRDefault="005428F4" w:rsidP="005428F4">
      <w:pPr>
        <w:spacing w:line="360" w:lineRule="auto"/>
        <w:jc w:val="both"/>
        <w:rPr>
          <w:sz w:val="28"/>
          <w:szCs w:val="28"/>
        </w:rPr>
      </w:pPr>
    </w:p>
    <w:p w:rsidR="00D6068A" w:rsidRPr="005071CA" w:rsidRDefault="00192750" w:rsidP="005428F4">
      <w:pPr>
        <w:pStyle w:val="a9"/>
        <w:numPr>
          <w:ilvl w:val="2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темы</w:t>
      </w:r>
    </w:p>
    <w:p w:rsidR="00D3345C" w:rsidRDefault="001B5DA6" w:rsidP="005428F4">
      <w:pPr>
        <w:spacing w:line="360" w:lineRule="auto"/>
        <w:ind w:firstLine="708"/>
        <w:jc w:val="both"/>
        <w:rPr>
          <w:rFonts w:eastAsia="Arial Unicode MS"/>
          <w:sz w:val="28"/>
          <w:szCs w:val="28"/>
          <w:shd w:val="clear" w:color="auto" w:fill="FFFFFF"/>
        </w:rPr>
      </w:pPr>
      <w:r w:rsidRPr="001B5DA6">
        <w:rPr>
          <w:bCs/>
          <w:sz w:val="28"/>
          <w:szCs w:val="28"/>
          <w:shd w:val="clear" w:color="auto" w:fill="FFFFFF"/>
        </w:rPr>
        <w:t>Представительство в Интернете</w:t>
      </w:r>
      <w:r w:rsidRPr="001B5DA6">
        <w:rPr>
          <w:rStyle w:val="apple-converted-space"/>
          <w:sz w:val="28"/>
          <w:szCs w:val="28"/>
          <w:shd w:val="clear" w:color="auto" w:fill="FFFFFF"/>
        </w:rPr>
        <w:t> </w:t>
      </w:r>
      <w:r w:rsidRPr="001B5DA6">
        <w:rPr>
          <w:sz w:val="28"/>
          <w:szCs w:val="28"/>
          <w:shd w:val="clear" w:color="auto" w:fill="FFFFFF"/>
        </w:rPr>
        <w:t>обладает уникальными, невиданными до настоящего времени, свойствами. Это сверх эффективный инструмент в конкурентной борьбе. Расходы по нему сводятся, по сути, к расходам по созданию сайта и, по Вашему желанию, к небольшим отчислениям на поддержание его в лучшем виде с нашей стороны</w:t>
      </w:r>
      <w:r>
        <w:rPr>
          <w:rFonts w:ascii="Arial" w:hAnsi="Arial" w:cs="Arial"/>
          <w:color w:val="645952"/>
          <w:sz w:val="23"/>
          <w:szCs w:val="23"/>
          <w:shd w:val="clear" w:color="auto" w:fill="FFFFFF"/>
        </w:rPr>
        <w:t>.</w:t>
      </w:r>
      <w:r w:rsidRPr="001B5DA6">
        <w:rPr>
          <w:rFonts w:ascii="Arial" w:hAnsi="Arial" w:cs="Arial"/>
          <w:color w:val="645952"/>
          <w:sz w:val="23"/>
          <w:szCs w:val="23"/>
          <w:shd w:val="clear" w:color="auto" w:fill="FFFFFF"/>
        </w:rPr>
        <w:t xml:space="preserve"> </w:t>
      </w:r>
      <w:r w:rsidR="0043334C" w:rsidRPr="0043334C">
        <w:rPr>
          <w:color w:val="000000"/>
          <w:sz w:val="28"/>
          <w:szCs w:val="28"/>
          <w:shd w:val="clear" w:color="auto" w:fill="FFFFFF"/>
        </w:rPr>
        <w:t>В данном случае автоматизаци</w:t>
      </w:r>
      <w:r w:rsidR="0043334C">
        <w:rPr>
          <w:color w:val="000000"/>
          <w:sz w:val="28"/>
          <w:szCs w:val="28"/>
          <w:shd w:val="clear" w:color="auto" w:fill="FFFFFF"/>
        </w:rPr>
        <w:t>я</w:t>
      </w:r>
      <w:r w:rsidR="0043334C" w:rsidRPr="0043334C">
        <w:rPr>
          <w:color w:val="000000"/>
          <w:sz w:val="28"/>
          <w:szCs w:val="28"/>
          <w:shd w:val="clear" w:color="auto" w:fill="FFFFFF"/>
        </w:rPr>
        <w:t xml:space="preserve"> работы</w:t>
      </w:r>
      <w:r w:rsidR="003C5442">
        <w:rPr>
          <w:color w:val="000000"/>
          <w:sz w:val="28"/>
          <w:szCs w:val="28"/>
          <w:shd w:val="clear" w:color="auto" w:fill="FFFFFF"/>
        </w:rPr>
        <w:t xml:space="preserve"> системы </w:t>
      </w:r>
      <w:r>
        <w:rPr>
          <w:color w:val="000000"/>
          <w:sz w:val="28"/>
          <w:szCs w:val="28"/>
          <w:shd w:val="clear" w:color="auto" w:fill="FFFFFF"/>
        </w:rPr>
        <w:t>учёта заказов</w:t>
      </w:r>
      <w:r w:rsidR="0043334C" w:rsidRPr="0043334C">
        <w:rPr>
          <w:color w:val="000000"/>
          <w:sz w:val="28"/>
          <w:szCs w:val="28"/>
          <w:shd w:val="clear" w:color="auto" w:fill="FFFFFF"/>
        </w:rPr>
        <w:t xml:space="preserve"> рассм</w:t>
      </w:r>
      <w:r>
        <w:rPr>
          <w:color w:val="000000"/>
          <w:sz w:val="28"/>
          <w:szCs w:val="28"/>
          <w:shd w:val="clear" w:color="auto" w:fill="FFFFFF"/>
        </w:rPr>
        <w:t>атривается на примере нескольких лиц, которые</w:t>
      </w:r>
      <w:r w:rsidR="0043334C" w:rsidRPr="0043334C">
        <w:rPr>
          <w:color w:val="000000"/>
          <w:sz w:val="28"/>
          <w:szCs w:val="28"/>
          <w:shd w:val="clear" w:color="auto" w:fill="FFFFFF"/>
        </w:rPr>
        <w:t xml:space="preserve"> </w:t>
      </w:r>
      <w:r w:rsidR="003C5442">
        <w:rPr>
          <w:color w:val="000000"/>
          <w:sz w:val="28"/>
          <w:szCs w:val="28"/>
          <w:shd w:val="clear" w:color="auto" w:fill="FFFFFF"/>
        </w:rPr>
        <w:t xml:space="preserve">может </w:t>
      </w:r>
      <w:r>
        <w:rPr>
          <w:color w:val="000000"/>
          <w:sz w:val="28"/>
          <w:szCs w:val="28"/>
          <w:shd w:val="clear" w:color="auto" w:fill="FFFFFF"/>
        </w:rPr>
        <w:t>выполнить запрос на выполнение строительных работ клиента</w:t>
      </w:r>
      <w:r w:rsidR="003C5442">
        <w:rPr>
          <w:color w:val="000000"/>
          <w:sz w:val="28"/>
          <w:szCs w:val="28"/>
          <w:shd w:val="clear" w:color="auto" w:fill="FFFFFF"/>
        </w:rPr>
        <w:t>.</w:t>
      </w:r>
      <w:r w:rsidR="0043334C"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:rsidR="0043334C" w:rsidRPr="005071CA" w:rsidRDefault="0043334C" w:rsidP="005428F4">
      <w:pPr>
        <w:pStyle w:val="a9"/>
        <w:numPr>
          <w:ilvl w:val="2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Анализ существующих разработок по данной теме</w:t>
      </w:r>
    </w:p>
    <w:p w:rsidR="0016404A" w:rsidRDefault="0043334C" w:rsidP="005428F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2EEE">
        <w:rPr>
          <w:sz w:val="28"/>
          <w:szCs w:val="28"/>
          <w:shd w:val="clear" w:color="auto" w:fill="FFFFFF"/>
        </w:rPr>
        <w:t>В насто</w:t>
      </w:r>
      <w:r w:rsidR="001B5DA6">
        <w:rPr>
          <w:sz w:val="28"/>
          <w:szCs w:val="28"/>
          <w:shd w:val="clear" w:color="auto" w:fill="FFFFFF"/>
        </w:rPr>
        <w:t>ящее время существует очень большое</w:t>
      </w:r>
      <w:r w:rsidRPr="00352EEE">
        <w:rPr>
          <w:sz w:val="28"/>
          <w:szCs w:val="28"/>
          <w:shd w:val="clear" w:color="auto" w:fill="FFFFFF"/>
        </w:rPr>
        <w:t xml:space="preserve"> количество</w:t>
      </w:r>
      <w:r w:rsidR="0016404A">
        <w:rPr>
          <w:sz w:val="28"/>
          <w:szCs w:val="28"/>
          <w:shd w:val="clear" w:color="auto" w:fill="FFFFFF"/>
        </w:rPr>
        <w:t xml:space="preserve"> </w:t>
      </w:r>
      <w:r w:rsidR="001B5DA6">
        <w:rPr>
          <w:sz w:val="28"/>
          <w:szCs w:val="28"/>
          <w:shd w:val="clear" w:color="auto" w:fill="FFFFFF"/>
          <w:lang w:val="en-US"/>
        </w:rPr>
        <w:t>Web</w:t>
      </w:r>
      <w:r w:rsidR="001B5DA6" w:rsidRPr="001B5DA6">
        <w:rPr>
          <w:sz w:val="28"/>
          <w:szCs w:val="28"/>
          <w:shd w:val="clear" w:color="auto" w:fill="FFFFFF"/>
        </w:rPr>
        <w:t>-</w:t>
      </w:r>
      <w:r w:rsidR="001B5DA6">
        <w:rPr>
          <w:sz w:val="28"/>
          <w:szCs w:val="28"/>
          <w:shd w:val="clear" w:color="auto" w:fill="FFFFFF"/>
        </w:rPr>
        <w:t>сайтов</w:t>
      </w:r>
      <w:r w:rsidRPr="00352EEE">
        <w:rPr>
          <w:sz w:val="28"/>
          <w:szCs w:val="28"/>
          <w:shd w:val="clear" w:color="auto" w:fill="FFFFFF"/>
        </w:rPr>
        <w:t xml:space="preserve">, осуществляющих решение задачи автоматизации </w:t>
      </w:r>
      <w:r w:rsidR="001B5DA6">
        <w:rPr>
          <w:sz w:val="28"/>
          <w:szCs w:val="28"/>
          <w:shd w:val="clear" w:color="auto" w:fill="FFFFFF"/>
        </w:rPr>
        <w:t>учёта запроса на выполнение строительных работ</w:t>
      </w:r>
      <w:r w:rsidRPr="00352EEE">
        <w:rPr>
          <w:sz w:val="28"/>
          <w:szCs w:val="28"/>
          <w:shd w:val="clear" w:color="auto" w:fill="FFFFFF"/>
        </w:rPr>
        <w:t>.</w:t>
      </w:r>
      <w:r w:rsidR="0016404A">
        <w:rPr>
          <w:sz w:val="28"/>
          <w:szCs w:val="28"/>
          <w:shd w:val="clear" w:color="auto" w:fill="FFFFFF"/>
        </w:rPr>
        <w:t xml:space="preserve"> </w:t>
      </w:r>
    </w:p>
    <w:p w:rsidR="00400B23" w:rsidRPr="00861526" w:rsidRDefault="00400B23" w:rsidP="005428F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61526">
        <w:rPr>
          <w:sz w:val="28"/>
          <w:szCs w:val="28"/>
          <w:shd w:val="clear" w:color="auto" w:fill="FFFFFF"/>
        </w:rPr>
        <w:t>Например,</w:t>
      </w:r>
      <w:r w:rsidR="001B5DA6">
        <w:rPr>
          <w:sz w:val="28"/>
          <w:szCs w:val="28"/>
          <w:shd w:val="clear" w:color="auto" w:fill="FFFFFF"/>
        </w:rPr>
        <w:t xml:space="preserve"> сайт</w:t>
      </w:r>
      <w:r w:rsidR="0043334C" w:rsidRPr="00861526">
        <w:rPr>
          <w:sz w:val="28"/>
          <w:szCs w:val="28"/>
          <w:shd w:val="clear" w:color="auto" w:fill="FFFFFF"/>
        </w:rPr>
        <w:t xml:space="preserve"> "</w:t>
      </w:r>
      <w:r w:rsidR="001B5DA6">
        <w:rPr>
          <w:sz w:val="28"/>
          <w:szCs w:val="28"/>
          <w:shd w:val="clear" w:color="auto" w:fill="FFFFFF"/>
          <w:lang w:val="en-US"/>
        </w:rPr>
        <w:t>topas</w:t>
      </w:r>
      <w:r w:rsidR="001B5DA6" w:rsidRPr="001B5DA6">
        <w:rPr>
          <w:sz w:val="28"/>
          <w:szCs w:val="28"/>
          <w:shd w:val="clear" w:color="auto" w:fill="FFFFFF"/>
        </w:rPr>
        <w:t>24.</w:t>
      </w:r>
      <w:r w:rsidR="001B5DA6">
        <w:rPr>
          <w:sz w:val="28"/>
          <w:szCs w:val="28"/>
          <w:shd w:val="clear" w:color="auto" w:fill="FFFFFF"/>
          <w:lang w:val="en-US"/>
        </w:rPr>
        <w:t>ru</w:t>
      </w:r>
      <w:r w:rsidR="0043334C" w:rsidRPr="00861526">
        <w:rPr>
          <w:sz w:val="28"/>
          <w:szCs w:val="28"/>
          <w:shd w:val="clear" w:color="auto" w:fill="FFFFFF"/>
        </w:rPr>
        <w:t>"</w:t>
      </w:r>
      <w:r w:rsidR="005B57D4">
        <w:rPr>
          <w:sz w:val="28"/>
          <w:szCs w:val="28"/>
          <w:shd w:val="clear" w:color="auto" w:fill="FFFFFF"/>
        </w:rPr>
        <w:t xml:space="preserve"> -</w:t>
      </w:r>
      <w:r w:rsidR="001B5DA6">
        <w:rPr>
          <w:sz w:val="28"/>
          <w:szCs w:val="28"/>
          <w:shd w:val="clear" w:color="auto" w:fill="FFFFFF"/>
        </w:rPr>
        <w:t xml:space="preserve"> в данном сайте</w:t>
      </w:r>
      <w:r w:rsidR="0043334C" w:rsidRPr="00861526">
        <w:rPr>
          <w:sz w:val="28"/>
          <w:szCs w:val="28"/>
          <w:shd w:val="clear" w:color="auto" w:fill="FFFFFF"/>
        </w:rPr>
        <w:t xml:space="preserve"> реализованы следующие возможности:</w:t>
      </w:r>
    </w:p>
    <w:p w:rsidR="0016404A" w:rsidRDefault="001B5DA6" w:rsidP="005428F4">
      <w:pPr>
        <w:pStyle w:val="a9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- просмотр информации о ценах модели, монтажа и доставки</w:t>
      </w:r>
      <w:r w:rsidR="0016404A" w:rsidRPr="00400B23">
        <w:rPr>
          <w:sz w:val="28"/>
          <w:szCs w:val="28"/>
          <w:shd w:val="clear" w:color="auto" w:fill="FFFFFF"/>
        </w:rPr>
        <w:t>;</w:t>
      </w:r>
    </w:p>
    <w:p w:rsidR="003C5442" w:rsidRPr="003C5442" w:rsidRDefault="003C5442" w:rsidP="001B5DA6">
      <w:pPr>
        <w:pStyle w:val="a9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- </w:t>
      </w:r>
      <w:r w:rsidR="001B5DA6">
        <w:rPr>
          <w:sz w:val="28"/>
          <w:szCs w:val="28"/>
          <w:shd w:val="clear" w:color="auto" w:fill="FFFFFF"/>
        </w:rPr>
        <w:t>возможность заказа звонка на сайте</w:t>
      </w:r>
      <w:r w:rsidRPr="003C5442">
        <w:rPr>
          <w:sz w:val="28"/>
          <w:szCs w:val="28"/>
          <w:shd w:val="clear" w:color="auto" w:fill="FFFFFF"/>
        </w:rPr>
        <w:t>;</w:t>
      </w:r>
    </w:p>
    <w:p w:rsidR="00964BE3" w:rsidRPr="008E29CB" w:rsidRDefault="00400B23" w:rsidP="005428F4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00B23">
        <w:rPr>
          <w:sz w:val="28"/>
          <w:szCs w:val="28"/>
        </w:rPr>
        <w:t xml:space="preserve">Структура решения представляет набор взаимосвязанных подсистем, функциональные возможности которых обеспечивают работу различных </w:t>
      </w:r>
      <w:r w:rsidR="004A6ACB">
        <w:rPr>
          <w:sz w:val="28"/>
          <w:szCs w:val="28"/>
        </w:rPr>
        <w:t xml:space="preserve">подразделений системы </w:t>
      </w:r>
      <w:r w:rsidR="001B5DA6">
        <w:rPr>
          <w:sz w:val="28"/>
          <w:szCs w:val="28"/>
        </w:rPr>
        <w:t>учёта заказов</w:t>
      </w:r>
      <w:r w:rsidRPr="00400B23">
        <w:rPr>
          <w:sz w:val="28"/>
          <w:szCs w:val="28"/>
        </w:rPr>
        <w:t>.</w:t>
      </w:r>
    </w:p>
    <w:p w:rsidR="00964BE3" w:rsidRPr="00AD10ED" w:rsidRDefault="00400B23" w:rsidP="005428F4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00B23">
        <w:rPr>
          <w:sz w:val="28"/>
          <w:szCs w:val="28"/>
        </w:rPr>
        <w:t>Рассмотрим некоторые из них:</w:t>
      </w:r>
    </w:p>
    <w:p w:rsidR="00400B23" w:rsidRPr="00964BE3" w:rsidRDefault="004A6ACB" w:rsidP="005428F4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F01AF5">
        <w:rPr>
          <w:sz w:val="28"/>
          <w:szCs w:val="28"/>
        </w:rPr>
        <w:t>редактирование данных на сайте</w:t>
      </w:r>
      <w:r w:rsidR="00400B23" w:rsidRPr="00964BE3">
        <w:rPr>
          <w:sz w:val="28"/>
          <w:szCs w:val="28"/>
        </w:rPr>
        <w:t>;</w:t>
      </w:r>
    </w:p>
    <w:p w:rsidR="00964BE3" w:rsidRPr="00F01AF5" w:rsidRDefault="004A6ACB" w:rsidP="00F01AF5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01AF5">
        <w:rPr>
          <w:sz w:val="28"/>
          <w:szCs w:val="28"/>
        </w:rPr>
        <w:t>возможность оставки запроса на сайте или обращения по телефону</w:t>
      </w:r>
      <w:r w:rsidR="00861526" w:rsidRPr="00861526">
        <w:rPr>
          <w:sz w:val="28"/>
          <w:szCs w:val="28"/>
        </w:rPr>
        <w:t>;</w:t>
      </w:r>
    </w:p>
    <w:p w:rsidR="0016404A" w:rsidRDefault="008E29CB" w:rsidP="005428F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</w:t>
      </w:r>
      <w:r w:rsidR="0043334C" w:rsidRPr="00352EEE">
        <w:rPr>
          <w:sz w:val="28"/>
          <w:szCs w:val="28"/>
          <w:shd w:val="clear" w:color="auto" w:fill="FFFFFF"/>
        </w:rPr>
        <w:t xml:space="preserve">ажным является фактор </w:t>
      </w:r>
      <w:r w:rsidR="00F01AF5">
        <w:rPr>
          <w:sz w:val="28"/>
          <w:szCs w:val="28"/>
          <w:shd w:val="clear" w:color="auto" w:fill="FFFFFF"/>
        </w:rPr>
        <w:t xml:space="preserve">долгого редактирования информации на сайте </w:t>
      </w:r>
      <w:r w:rsidR="00964BE3">
        <w:rPr>
          <w:sz w:val="28"/>
          <w:szCs w:val="28"/>
          <w:shd w:val="clear" w:color="auto" w:fill="FFFFFF"/>
        </w:rPr>
        <w:t>«</w:t>
      </w:r>
      <w:r w:rsidR="00F01AF5">
        <w:rPr>
          <w:sz w:val="28"/>
          <w:szCs w:val="28"/>
          <w:lang w:val="en-US"/>
        </w:rPr>
        <w:t>topas</w:t>
      </w:r>
      <w:r w:rsidR="00F01AF5" w:rsidRPr="00F01AF5">
        <w:rPr>
          <w:sz w:val="28"/>
          <w:szCs w:val="28"/>
        </w:rPr>
        <w:t>24.</w:t>
      </w:r>
      <w:r w:rsidR="00F01AF5">
        <w:rPr>
          <w:sz w:val="28"/>
          <w:szCs w:val="28"/>
          <w:lang w:val="en-US"/>
        </w:rPr>
        <w:t>ru</w:t>
      </w:r>
      <w:r w:rsidR="00964BE3">
        <w:rPr>
          <w:sz w:val="28"/>
          <w:szCs w:val="28"/>
          <w:shd w:val="clear" w:color="auto" w:fill="FFFFFF"/>
        </w:rPr>
        <w:t xml:space="preserve">», </w:t>
      </w:r>
      <w:r w:rsidR="0043334C" w:rsidRPr="00352EEE">
        <w:rPr>
          <w:sz w:val="28"/>
          <w:szCs w:val="28"/>
          <w:shd w:val="clear" w:color="auto" w:fill="FFFFFF"/>
        </w:rPr>
        <w:t xml:space="preserve">также на </w:t>
      </w:r>
      <w:r w:rsidR="00F01AF5">
        <w:rPr>
          <w:sz w:val="28"/>
          <w:szCs w:val="28"/>
          <w:shd w:val="clear" w:color="auto" w:fill="FFFFFF"/>
        </w:rPr>
        <w:t>производительность</w:t>
      </w:r>
      <w:r w:rsidR="0043334C" w:rsidRPr="00352EEE">
        <w:rPr>
          <w:sz w:val="28"/>
          <w:szCs w:val="28"/>
          <w:shd w:val="clear" w:color="auto" w:fill="FFFFFF"/>
        </w:rPr>
        <w:t xml:space="preserve"> сильно повлияет</w:t>
      </w:r>
      <w:r w:rsidR="007864D2">
        <w:rPr>
          <w:sz w:val="28"/>
          <w:szCs w:val="28"/>
          <w:shd w:val="clear" w:color="auto" w:fill="FFFFFF"/>
        </w:rPr>
        <w:t xml:space="preserve"> более </w:t>
      </w:r>
      <w:r w:rsidR="00F01AF5">
        <w:rPr>
          <w:sz w:val="28"/>
          <w:szCs w:val="28"/>
          <w:shd w:val="clear" w:color="auto" w:fill="FFFFFF"/>
        </w:rPr>
        <w:t>мощный хостинг сайте</w:t>
      </w:r>
      <w:r w:rsidR="007864D2">
        <w:rPr>
          <w:sz w:val="28"/>
          <w:szCs w:val="28"/>
          <w:shd w:val="clear" w:color="auto" w:fill="FFFFFF"/>
        </w:rPr>
        <w:t xml:space="preserve">, т.е. </w:t>
      </w:r>
      <w:r w:rsidR="00F01AF5">
        <w:rPr>
          <w:sz w:val="28"/>
          <w:szCs w:val="28"/>
          <w:shd w:val="clear" w:color="auto" w:fill="FFFFFF"/>
        </w:rPr>
        <w:t>сайт будет дороже стоить по хостингу</w:t>
      </w:r>
      <w:r w:rsidR="007864D2">
        <w:rPr>
          <w:sz w:val="28"/>
          <w:szCs w:val="28"/>
          <w:shd w:val="clear" w:color="auto" w:fill="FFFFFF"/>
        </w:rPr>
        <w:t>.</w:t>
      </w:r>
    </w:p>
    <w:p w:rsidR="0043334C" w:rsidRDefault="0043334C" w:rsidP="005428F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2EEE">
        <w:rPr>
          <w:sz w:val="28"/>
          <w:szCs w:val="28"/>
          <w:shd w:val="clear" w:color="auto" w:fill="FFFFFF"/>
        </w:rPr>
        <w:t xml:space="preserve">Таким образом, представляется нецелесообразным использование </w:t>
      </w:r>
      <w:r w:rsidR="00F01AF5">
        <w:rPr>
          <w:sz w:val="28"/>
          <w:szCs w:val="28"/>
          <w:shd w:val="clear" w:color="auto" w:fill="FFFFFF"/>
        </w:rPr>
        <w:t xml:space="preserve">сайта </w:t>
      </w:r>
      <w:r w:rsidR="00964BE3">
        <w:rPr>
          <w:sz w:val="28"/>
          <w:szCs w:val="28"/>
          <w:shd w:val="clear" w:color="auto" w:fill="FFFFFF"/>
        </w:rPr>
        <w:t>«</w:t>
      </w:r>
      <w:r w:rsidR="00F01AF5">
        <w:rPr>
          <w:sz w:val="28"/>
          <w:szCs w:val="28"/>
          <w:lang w:val="en-US"/>
        </w:rPr>
        <w:t>topas</w:t>
      </w:r>
      <w:r w:rsidR="00F01AF5" w:rsidRPr="00F01AF5">
        <w:rPr>
          <w:sz w:val="28"/>
          <w:szCs w:val="28"/>
        </w:rPr>
        <w:t>24.</w:t>
      </w:r>
      <w:r w:rsidR="00F01AF5">
        <w:rPr>
          <w:sz w:val="28"/>
          <w:szCs w:val="28"/>
          <w:lang w:val="en-US"/>
        </w:rPr>
        <w:t>ru</w:t>
      </w:r>
      <w:r w:rsidR="00964BE3">
        <w:rPr>
          <w:sz w:val="28"/>
          <w:szCs w:val="28"/>
          <w:shd w:val="clear" w:color="auto" w:fill="FFFFFF"/>
        </w:rPr>
        <w:t xml:space="preserve">» </w:t>
      </w:r>
      <w:r w:rsidR="008E29CB">
        <w:rPr>
          <w:sz w:val="28"/>
          <w:szCs w:val="28"/>
          <w:shd w:val="clear" w:color="auto" w:fill="FFFFFF"/>
        </w:rPr>
        <w:t>для решения узко</w:t>
      </w:r>
      <w:r w:rsidRPr="00352EEE">
        <w:rPr>
          <w:sz w:val="28"/>
          <w:szCs w:val="28"/>
          <w:shd w:val="clear" w:color="auto" w:fill="FFFFFF"/>
        </w:rPr>
        <w:t>специализированной задачи создания автоматизированной информационной системы</w:t>
      </w:r>
      <w:r w:rsidR="007864D2">
        <w:rPr>
          <w:sz w:val="28"/>
          <w:szCs w:val="28"/>
          <w:shd w:val="clear" w:color="auto" w:fill="FFFFFF"/>
        </w:rPr>
        <w:t xml:space="preserve"> </w:t>
      </w:r>
      <w:r w:rsidR="00F01AF5">
        <w:rPr>
          <w:sz w:val="28"/>
          <w:szCs w:val="28"/>
          <w:shd w:val="clear" w:color="auto" w:fill="FFFFFF"/>
        </w:rPr>
        <w:t>учёта заказов</w:t>
      </w:r>
      <w:r w:rsidRPr="00352EEE">
        <w:rPr>
          <w:sz w:val="28"/>
          <w:szCs w:val="28"/>
          <w:shd w:val="clear" w:color="auto" w:fill="FFFFFF"/>
        </w:rPr>
        <w:t xml:space="preserve">. Гораздо дешевле и быстрее представляется написание отдельного </w:t>
      </w:r>
      <w:r w:rsidR="00F01AF5">
        <w:rPr>
          <w:sz w:val="28"/>
          <w:szCs w:val="28"/>
          <w:shd w:val="clear" w:color="auto" w:fill="FFFFFF"/>
        </w:rPr>
        <w:t>сайта</w:t>
      </w:r>
      <w:r w:rsidRPr="00352EEE">
        <w:rPr>
          <w:sz w:val="28"/>
          <w:szCs w:val="28"/>
          <w:shd w:val="clear" w:color="auto" w:fill="FFFFFF"/>
        </w:rPr>
        <w:t>, решающего данную задачу, являющегося простым в установке и использовании, дешевым и удобным в использовании</w:t>
      </w:r>
      <w:r w:rsidR="00F01AF5">
        <w:rPr>
          <w:sz w:val="28"/>
          <w:szCs w:val="28"/>
          <w:shd w:val="clear" w:color="auto" w:fill="FFFFFF"/>
        </w:rPr>
        <w:t xml:space="preserve"> редактировании данных</w:t>
      </w:r>
      <w:r w:rsidR="008E29CB">
        <w:rPr>
          <w:sz w:val="28"/>
          <w:szCs w:val="28"/>
          <w:shd w:val="clear" w:color="auto" w:fill="FFFFFF"/>
        </w:rPr>
        <w:t>, а также л</w:t>
      </w:r>
      <w:r w:rsidRPr="00352EEE">
        <w:rPr>
          <w:sz w:val="28"/>
          <w:szCs w:val="28"/>
          <w:shd w:val="clear" w:color="auto" w:fill="FFFFFF"/>
        </w:rPr>
        <w:t>егко приспособляем</w:t>
      </w:r>
      <w:r w:rsidR="007864D2">
        <w:rPr>
          <w:sz w:val="28"/>
          <w:szCs w:val="28"/>
          <w:shd w:val="clear" w:color="auto" w:fill="FFFFFF"/>
        </w:rPr>
        <w:t>ым к новым тре</w:t>
      </w:r>
      <w:r w:rsidR="00F01AF5">
        <w:rPr>
          <w:sz w:val="28"/>
          <w:szCs w:val="28"/>
          <w:shd w:val="clear" w:color="auto" w:fill="FFFFFF"/>
        </w:rPr>
        <w:t>бованиям компании, причём данный</w:t>
      </w:r>
      <w:r w:rsidR="007864D2">
        <w:rPr>
          <w:sz w:val="28"/>
          <w:szCs w:val="28"/>
          <w:shd w:val="clear" w:color="auto" w:fill="FFFFFF"/>
        </w:rPr>
        <w:t xml:space="preserve"> </w:t>
      </w:r>
      <w:r w:rsidR="00F01AF5">
        <w:rPr>
          <w:sz w:val="28"/>
          <w:szCs w:val="28"/>
          <w:shd w:val="clear" w:color="auto" w:fill="FFFFFF"/>
        </w:rPr>
        <w:t>сайт</w:t>
      </w:r>
      <w:r w:rsidR="007864D2">
        <w:rPr>
          <w:sz w:val="28"/>
          <w:szCs w:val="28"/>
          <w:shd w:val="clear" w:color="auto" w:fill="FFFFFF"/>
        </w:rPr>
        <w:t xml:space="preserve"> можно исп</w:t>
      </w:r>
      <w:r w:rsidR="00F01AF5">
        <w:rPr>
          <w:sz w:val="28"/>
          <w:szCs w:val="28"/>
          <w:shd w:val="clear" w:color="auto" w:fill="FFFFFF"/>
        </w:rPr>
        <w:t>ользовать не только на компьютерах</w:t>
      </w:r>
      <w:r w:rsidR="007864D2">
        <w:rPr>
          <w:sz w:val="28"/>
          <w:szCs w:val="28"/>
          <w:shd w:val="clear" w:color="auto" w:fill="FFFFFF"/>
        </w:rPr>
        <w:t>, но и запус</w:t>
      </w:r>
      <w:r w:rsidR="00F01AF5">
        <w:rPr>
          <w:sz w:val="28"/>
          <w:szCs w:val="28"/>
          <w:shd w:val="clear" w:color="auto" w:fill="FFFFFF"/>
        </w:rPr>
        <w:t>кать на смартфонах и планшетах</w:t>
      </w:r>
      <w:r w:rsidR="007864D2">
        <w:rPr>
          <w:sz w:val="28"/>
          <w:szCs w:val="28"/>
          <w:shd w:val="clear" w:color="auto" w:fill="FFFFFF"/>
        </w:rPr>
        <w:t>.</w:t>
      </w:r>
    </w:p>
    <w:p w:rsidR="005071CA" w:rsidRDefault="005071CA" w:rsidP="005428F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5071CA" w:rsidRPr="00352EEE" w:rsidRDefault="005071CA" w:rsidP="005428F4">
      <w:pPr>
        <w:spacing w:line="360" w:lineRule="auto"/>
        <w:ind w:firstLine="709"/>
        <w:jc w:val="both"/>
        <w:rPr>
          <w:sz w:val="28"/>
          <w:szCs w:val="28"/>
        </w:rPr>
      </w:pPr>
    </w:p>
    <w:p w:rsidR="0043334C" w:rsidRPr="0043334C" w:rsidRDefault="0043334C" w:rsidP="005428F4">
      <w:pPr>
        <w:spacing w:line="360" w:lineRule="auto"/>
        <w:ind w:firstLine="709"/>
        <w:rPr>
          <w:sz w:val="28"/>
          <w:szCs w:val="28"/>
        </w:rPr>
      </w:pPr>
    </w:p>
    <w:p w:rsidR="00D3345C" w:rsidRDefault="00202819" w:rsidP="005428F4">
      <w:pPr>
        <w:pStyle w:val="a9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Обоснование выбора и описание методологии разрабатываемого программного обеспечения</w:t>
      </w:r>
    </w:p>
    <w:p w:rsidR="005604E0" w:rsidRPr="005604E0" w:rsidRDefault="005604E0" w:rsidP="005428F4">
      <w:pPr>
        <w:spacing w:line="360" w:lineRule="auto"/>
        <w:rPr>
          <w:sz w:val="28"/>
          <w:szCs w:val="28"/>
        </w:rPr>
      </w:pPr>
    </w:p>
    <w:p w:rsidR="002715F8" w:rsidRPr="005604E0" w:rsidRDefault="00464763" w:rsidP="005428F4">
      <w:pPr>
        <w:spacing w:line="360" w:lineRule="auto"/>
        <w:ind w:firstLine="708"/>
        <w:jc w:val="both"/>
        <w:rPr>
          <w:sz w:val="28"/>
          <w:szCs w:val="28"/>
        </w:rPr>
      </w:pPr>
      <w:r w:rsidRPr="005604E0">
        <w:rPr>
          <w:sz w:val="28"/>
          <w:szCs w:val="28"/>
        </w:rPr>
        <w:t>Важнейшим шагом на пути к совершенствованию языков программирования стало появление объектно-ориентированного подхода к программированию (или, сокращенно, ООП) и соответствующего класса языков.</w:t>
      </w:r>
      <w:r w:rsidR="002715F8" w:rsidRPr="005604E0">
        <w:rPr>
          <w:sz w:val="28"/>
          <w:szCs w:val="28"/>
        </w:rPr>
        <w:t xml:space="preserve"> </w:t>
      </w:r>
      <w:r w:rsidR="005604E0" w:rsidRPr="005604E0">
        <w:rPr>
          <w:sz w:val="28"/>
          <w:szCs w:val="28"/>
        </w:rPr>
        <w:t xml:space="preserve">Наиболее известным примером объектно-ориентированного языка программирования является язык C++, развившийся из императивного языка С. Его прямым потомком и логическим продолжением является язык С# на основе которого и будет писаться клиентское приложение данной курсовой работы. </w:t>
      </w:r>
      <w:r w:rsidRPr="005604E0">
        <w:rPr>
          <w:sz w:val="28"/>
          <w:szCs w:val="28"/>
        </w:rPr>
        <w:t xml:space="preserve">При объектно-ориентированном подходе программа представляет собой описание объектов, их свойств (или атрибутов), совокупностей (или </w:t>
      </w:r>
      <w:r w:rsidRPr="005604E0">
        <w:rPr>
          <w:sz w:val="28"/>
          <w:szCs w:val="28"/>
        </w:rPr>
        <w:lastRenderedPageBreak/>
        <w:t>классов), отношений между ними, способов их взаимодействия и операций над объектами (или методов). Несомненным преимуществом данного подхода является концептуальная близость к предметной области произвольной структуры и назначения. Механизм наследования атрибутов и методов позволяет строить производные понятия на основе базовых и таким образом создать модель сколь угодно сложной предметной области с заданными свойствами.</w:t>
      </w:r>
      <w:r w:rsidR="002715F8" w:rsidRPr="005604E0">
        <w:rPr>
          <w:sz w:val="28"/>
          <w:szCs w:val="28"/>
        </w:rPr>
        <w:t xml:space="preserve"> </w:t>
      </w:r>
      <w:r w:rsidR="005604E0" w:rsidRPr="005604E0">
        <w:rPr>
          <w:sz w:val="28"/>
          <w:szCs w:val="28"/>
        </w:rPr>
        <w:t>В связи с тем, что объектно-ориентированный подход используется в случае, когда важна управляемость проекта и его модифицируемость, а также скорость разработки именно этот подход я буду использовать в своей работе.</w:t>
      </w:r>
    </w:p>
    <w:p w:rsidR="00730D49" w:rsidRDefault="00730D49" w:rsidP="005428F4">
      <w:pPr>
        <w:spacing w:line="360" w:lineRule="auto"/>
        <w:jc w:val="both"/>
        <w:rPr>
          <w:sz w:val="28"/>
          <w:szCs w:val="28"/>
        </w:rPr>
      </w:pPr>
    </w:p>
    <w:p w:rsidR="005071CA" w:rsidRDefault="005071CA" w:rsidP="005428F4">
      <w:pPr>
        <w:spacing w:line="360" w:lineRule="auto"/>
        <w:jc w:val="both"/>
        <w:rPr>
          <w:sz w:val="28"/>
          <w:szCs w:val="28"/>
        </w:rPr>
      </w:pPr>
    </w:p>
    <w:p w:rsidR="005071CA" w:rsidRPr="00B5579A" w:rsidRDefault="005071CA" w:rsidP="005428F4">
      <w:pPr>
        <w:spacing w:line="360" w:lineRule="auto"/>
        <w:jc w:val="both"/>
        <w:rPr>
          <w:sz w:val="28"/>
          <w:szCs w:val="28"/>
        </w:rPr>
      </w:pPr>
    </w:p>
    <w:p w:rsidR="00D3345C" w:rsidRPr="00484288" w:rsidRDefault="00C34A27" w:rsidP="005428F4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84288">
        <w:rPr>
          <w:sz w:val="28"/>
          <w:szCs w:val="28"/>
        </w:rPr>
        <w:t>Обоснование выбора и описание инструментальных средств разработки программного обеспечения</w:t>
      </w:r>
    </w:p>
    <w:p w:rsidR="005428F4" w:rsidRDefault="005428F4" w:rsidP="005428F4">
      <w:pPr>
        <w:spacing w:line="360" w:lineRule="auto"/>
        <w:jc w:val="both"/>
        <w:rPr>
          <w:sz w:val="28"/>
          <w:szCs w:val="28"/>
          <w:highlight w:val="yellow"/>
        </w:rPr>
      </w:pPr>
    </w:p>
    <w:p w:rsidR="005071CA" w:rsidRDefault="005071CA" w:rsidP="005428F4">
      <w:pPr>
        <w:spacing w:line="360" w:lineRule="auto"/>
        <w:jc w:val="both"/>
        <w:rPr>
          <w:sz w:val="28"/>
          <w:szCs w:val="28"/>
          <w:highlight w:val="yellow"/>
        </w:rPr>
      </w:pPr>
    </w:p>
    <w:p w:rsidR="005428F4" w:rsidRPr="00C34A27" w:rsidRDefault="005428F4" w:rsidP="005428F4">
      <w:pPr>
        <w:spacing w:line="360" w:lineRule="auto"/>
        <w:jc w:val="both"/>
        <w:rPr>
          <w:sz w:val="28"/>
          <w:szCs w:val="28"/>
          <w:highlight w:val="yellow"/>
        </w:rPr>
      </w:pPr>
    </w:p>
    <w:p w:rsidR="00C34A27" w:rsidRPr="00D147EC" w:rsidRDefault="00C34A27" w:rsidP="005428F4">
      <w:pPr>
        <w:pStyle w:val="a9"/>
        <w:numPr>
          <w:ilvl w:val="2"/>
          <w:numId w:val="1"/>
        </w:numPr>
        <w:spacing w:line="360" w:lineRule="auto"/>
        <w:ind w:left="1560" w:hanging="851"/>
        <w:jc w:val="both"/>
        <w:rPr>
          <w:sz w:val="28"/>
          <w:szCs w:val="28"/>
        </w:rPr>
      </w:pPr>
      <w:r w:rsidRPr="00D147EC">
        <w:rPr>
          <w:iCs/>
          <w:sz w:val="28"/>
        </w:rPr>
        <w:t>Обоснование выбора средств разработки клиентской части ЭИ</w:t>
      </w:r>
      <w:r w:rsidR="00F82832" w:rsidRPr="00D147EC">
        <w:rPr>
          <w:iCs/>
          <w:sz w:val="28"/>
        </w:rPr>
        <w:t>С</w:t>
      </w:r>
    </w:p>
    <w:p w:rsidR="00C34A27" w:rsidRPr="00D147EC" w:rsidRDefault="00F82832" w:rsidP="005428F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D147EC">
        <w:rPr>
          <w:sz w:val="28"/>
          <w:szCs w:val="28"/>
          <w:shd w:val="clear" w:color="auto" w:fill="FFFFFF"/>
        </w:rPr>
        <w:t xml:space="preserve">В качестве средства разработки клиентской части ЭИС по автоматизации учета сервисного центра была использована среда программирования </w:t>
      </w:r>
      <w:r w:rsidR="00D147EC" w:rsidRPr="00D147EC">
        <w:rPr>
          <w:sz w:val="28"/>
          <w:szCs w:val="28"/>
        </w:rPr>
        <w:t>Microsoft Visual Studio 2015</w:t>
      </w:r>
      <w:r w:rsidRPr="00D147EC">
        <w:rPr>
          <w:sz w:val="28"/>
          <w:szCs w:val="28"/>
          <w:shd w:val="clear" w:color="auto" w:fill="FFFFFF"/>
        </w:rPr>
        <w:t>. Среда разработана в соответствии с концепцией визуального программирования.</w:t>
      </w:r>
    </w:p>
    <w:p w:rsidR="00D147EC" w:rsidRPr="00D147EC" w:rsidRDefault="00D147EC" w:rsidP="005428F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D147EC">
        <w:rPr>
          <w:sz w:val="28"/>
          <w:szCs w:val="28"/>
        </w:rPr>
        <w:t xml:space="preserve">Microsoft Visual Studio 2015 —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</w:t>
      </w:r>
      <w:r w:rsidRPr="00D147EC">
        <w:rPr>
          <w:sz w:val="28"/>
          <w:szCs w:val="28"/>
        </w:rPr>
        <w:lastRenderedPageBreak/>
        <w:t>предназначены для максимально эффективной совместной работы; все они доступны в интегрированной среде разработки (IDE) Visual Studio.</w:t>
      </w:r>
    </w:p>
    <w:p w:rsidR="00D147EC" w:rsidRPr="00D147EC" w:rsidRDefault="00D147EC" w:rsidP="005428F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D147EC">
        <w:rPr>
          <w:sz w:val="28"/>
          <w:szCs w:val="28"/>
        </w:rPr>
        <w:t>Visual Studio можно использовать для создания различных типов приложений, от простых приложений для магазина и игр для мобильных клиентов до больших и сложных систем, обслуживающих предприятия и центры обработки данных. Вы можете создавать:</w:t>
      </w:r>
    </w:p>
    <w:p w:rsidR="00D147EC" w:rsidRPr="00D147EC" w:rsidRDefault="00861526" w:rsidP="005428F4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147EC" w:rsidRPr="00D147EC">
        <w:rPr>
          <w:sz w:val="28"/>
          <w:szCs w:val="28"/>
        </w:rPr>
        <w:t>приложения и игры, которые выполняются не только на платформе Windows, но и на Android и iOS;</w:t>
      </w:r>
    </w:p>
    <w:p w:rsidR="00D147EC" w:rsidRPr="00D147EC" w:rsidRDefault="00861526" w:rsidP="005428F4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147EC" w:rsidRPr="00D147EC">
        <w:rPr>
          <w:sz w:val="28"/>
          <w:szCs w:val="28"/>
        </w:rPr>
        <w:t>веб-сайты и веб-службы на основе ASP.NET, JQuery, AngularJS и других популярных платформ;</w:t>
      </w:r>
    </w:p>
    <w:p w:rsidR="00D147EC" w:rsidRPr="00D147EC" w:rsidRDefault="00861526" w:rsidP="005428F4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147EC" w:rsidRPr="00D147EC">
        <w:rPr>
          <w:sz w:val="28"/>
          <w:szCs w:val="28"/>
        </w:rPr>
        <w:t>приложения для самых разных платформ и устройств, включая, но не ограничиваясь: Office, Sharepoint</w:t>
      </w:r>
      <w:r w:rsidR="00D147EC">
        <w:rPr>
          <w:sz w:val="28"/>
          <w:szCs w:val="28"/>
        </w:rPr>
        <w:t>, Hololens, Kinect</w:t>
      </w:r>
      <w:r w:rsidR="00D147EC" w:rsidRPr="00D147EC">
        <w:rPr>
          <w:sz w:val="28"/>
          <w:szCs w:val="28"/>
        </w:rPr>
        <w:t>;</w:t>
      </w:r>
    </w:p>
    <w:p w:rsidR="00D147EC" w:rsidRPr="005071CA" w:rsidRDefault="00D147EC" w:rsidP="005428F4">
      <w:pPr>
        <w:shd w:val="clear" w:color="auto" w:fill="FFFFFF"/>
        <w:spacing w:line="360" w:lineRule="auto"/>
        <w:ind w:firstLine="360"/>
        <w:jc w:val="both"/>
        <w:rPr>
          <w:sz w:val="28"/>
          <w:szCs w:val="28"/>
        </w:rPr>
      </w:pPr>
      <w:r w:rsidRPr="00D147EC">
        <w:rPr>
          <w:sz w:val="28"/>
          <w:szCs w:val="28"/>
        </w:rPr>
        <w:t xml:space="preserve">По умолчанию Visual Studio обеспечивает поддержку C#, C и C++, </w:t>
      </w:r>
      <w:r w:rsidR="005071CA">
        <w:rPr>
          <w:sz w:val="28"/>
          <w:szCs w:val="28"/>
        </w:rPr>
        <w:t>JavaScript, F# и Visual Basic. </w:t>
      </w:r>
    </w:p>
    <w:p w:rsidR="00484288" w:rsidRPr="005071CA" w:rsidRDefault="00C34A27" w:rsidP="005428F4">
      <w:pPr>
        <w:pStyle w:val="a9"/>
        <w:numPr>
          <w:ilvl w:val="2"/>
          <w:numId w:val="1"/>
        </w:numPr>
        <w:spacing w:line="360" w:lineRule="auto"/>
        <w:ind w:left="1560" w:hanging="851"/>
        <w:jc w:val="both"/>
        <w:rPr>
          <w:sz w:val="28"/>
          <w:szCs w:val="28"/>
        </w:rPr>
      </w:pPr>
      <w:r w:rsidRPr="00C97CCC">
        <w:rPr>
          <w:sz w:val="28"/>
          <w:szCs w:val="28"/>
        </w:rPr>
        <w:t>Обоснвание выбора СУБД</w:t>
      </w:r>
    </w:p>
    <w:p w:rsidR="00484288" w:rsidRPr="00B5579A" w:rsidRDefault="00484288" w:rsidP="005428F4">
      <w:pPr>
        <w:spacing w:line="360" w:lineRule="auto"/>
        <w:ind w:firstLine="708"/>
        <w:jc w:val="both"/>
        <w:rPr>
          <w:sz w:val="28"/>
          <w:szCs w:val="28"/>
        </w:rPr>
      </w:pPr>
      <w:r w:rsidRPr="00B5579A">
        <w:rPr>
          <w:sz w:val="28"/>
          <w:szCs w:val="28"/>
        </w:rPr>
        <w:t>База Данных (БД) – это организованная совокупность структурированных данных, относящихся к определенной предметной области.</w:t>
      </w:r>
    </w:p>
    <w:p w:rsidR="00484288" w:rsidRPr="00B5579A" w:rsidRDefault="00484288" w:rsidP="005428F4">
      <w:pPr>
        <w:spacing w:line="360" w:lineRule="auto"/>
        <w:jc w:val="both"/>
        <w:rPr>
          <w:sz w:val="28"/>
          <w:szCs w:val="28"/>
        </w:rPr>
      </w:pPr>
      <w:r w:rsidRPr="00B5579A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B5579A">
        <w:rPr>
          <w:sz w:val="28"/>
          <w:szCs w:val="28"/>
        </w:rPr>
        <w:t>Современные БД создаются в памяти компьютера с помощью специальных программ – СУБД (системы управления базами данных).</w:t>
      </w:r>
    </w:p>
    <w:p w:rsidR="00484288" w:rsidRPr="00B5579A" w:rsidRDefault="00484288" w:rsidP="005428F4">
      <w:pPr>
        <w:spacing w:line="360" w:lineRule="auto"/>
        <w:jc w:val="both"/>
        <w:rPr>
          <w:sz w:val="28"/>
          <w:szCs w:val="28"/>
        </w:rPr>
      </w:pPr>
      <w:r w:rsidRPr="00B5579A">
        <w:rPr>
          <w:sz w:val="28"/>
          <w:szCs w:val="28"/>
        </w:rPr>
        <w:t>СУБД – это совокупность языковых и программных средств, предназначенных для создания, ведения и совместного использования БД многими пользователями.</w:t>
      </w:r>
    </w:p>
    <w:p w:rsidR="00484288" w:rsidRPr="00B5579A" w:rsidRDefault="00484288" w:rsidP="005428F4">
      <w:pPr>
        <w:spacing w:line="360" w:lineRule="auto"/>
        <w:ind w:firstLine="708"/>
        <w:jc w:val="both"/>
        <w:rPr>
          <w:sz w:val="28"/>
          <w:szCs w:val="28"/>
        </w:rPr>
      </w:pPr>
      <w:r w:rsidRPr="00B5579A">
        <w:rPr>
          <w:sz w:val="28"/>
          <w:szCs w:val="28"/>
        </w:rPr>
        <w:t>В зависимости от расположения отдельных частей БД различают локальные и сетевые БД. Все части локальной БД размещаются на компьютере пользователя. К сетевым БД относятся файл-серверные, клиент-серверные и распределенные БД. Непременным атрибутом этих систем является сеть.</w:t>
      </w:r>
    </w:p>
    <w:p w:rsidR="00484288" w:rsidRPr="00B5579A" w:rsidRDefault="00484288" w:rsidP="005428F4">
      <w:pPr>
        <w:spacing w:line="360" w:lineRule="auto"/>
        <w:ind w:firstLine="708"/>
        <w:jc w:val="both"/>
        <w:rPr>
          <w:sz w:val="28"/>
          <w:szCs w:val="28"/>
        </w:rPr>
      </w:pPr>
      <w:r w:rsidRPr="00B5579A">
        <w:rPr>
          <w:sz w:val="28"/>
          <w:szCs w:val="28"/>
        </w:rPr>
        <w:t>Современные СУБД можно разделить на 3 категории:</w:t>
      </w:r>
    </w:p>
    <w:p w:rsidR="00484288" w:rsidRPr="00861526" w:rsidRDefault="00861526" w:rsidP="005428F4">
      <w:pPr>
        <w:tabs>
          <w:tab w:val="left" w:pos="241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484288" w:rsidRPr="00861526">
        <w:rPr>
          <w:sz w:val="28"/>
          <w:szCs w:val="28"/>
        </w:rPr>
        <w:t>СУБД, предназначенн</w:t>
      </w:r>
      <w:r w:rsidR="00D147EC" w:rsidRPr="00861526">
        <w:rPr>
          <w:sz w:val="28"/>
          <w:szCs w:val="28"/>
        </w:rPr>
        <w:t xml:space="preserve">ые для работы с информационными </w:t>
      </w:r>
      <w:r w:rsidR="00484288" w:rsidRPr="00861526">
        <w:rPr>
          <w:sz w:val="28"/>
          <w:szCs w:val="28"/>
        </w:rPr>
        <w:t>массивами в небольших компаниях (</w:t>
      </w:r>
      <w:r w:rsidR="00484288" w:rsidRPr="00861526">
        <w:rPr>
          <w:sz w:val="28"/>
          <w:szCs w:val="28"/>
          <w:lang w:val="en-US"/>
        </w:rPr>
        <w:t>MS</w:t>
      </w:r>
      <w:r w:rsidR="00484288" w:rsidRPr="00861526">
        <w:rPr>
          <w:sz w:val="28"/>
          <w:szCs w:val="28"/>
        </w:rPr>
        <w:t xml:space="preserve"> </w:t>
      </w:r>
      <w:r w:rsidR="00484288" w:rsidRPr="00861526">
        <w:rPr>
          <w:sz w:val="28"/>
          <w:szCs w:val="28"/>
          <w:lang w:val="en-US"/>
        </w:rPr>
        <w:t>Access</w:t>
      </w:r>
      <w:r w:rsidR="00484288" w:rsidRPr="00861526">
        <w:rPr>
          <w:sz w:val="28"/>
          <w:szCs w:val="28"/>
        </w:rPr>
        <w:t xml:space="preserve">, </w:t>
      </w:r>
      <w:r w:rsidR="00484288" w:rsidRPr="00861526">
        <w:rPr>
          <w:sz w:val="28"/>
          <w:szCs w:val="28"/>
          <w:lang w:val="en-US"/>
        </w:rPr>
        <w:t>Visual</w:t>
      </w:r>
      <w:r w:rsidR="00484288" w:rsidRPr="00861526">
        <w:rPr>
          <w:sz w:val="28"/>
          <w:szCs w:val="28"/>
        </w:rPr>
        <w:t xml:space="preserve"> </w:t>
      </w:r>
      <w:r w:rsidR="00484288" w:rsidRPr="00861526">
        <w:rPr>
          <w:sz w:val="28"/>
          <w:szCs w:val="28"/>
          <w:lang w:val="en-US"/>
        </w:rPr>
        <w:t>FoxPro</w:t>
      </w:r>
      <w:r w:rsidR="00484288" w:rsidRPr="00861526">
        <w:rPr>
          <w:sz w:val="28"/>
          <w:szCs w:val="28"/>
        </w:rPr>
        <w:t xml:space="preserve">, </w:t>
      </w:r>
      <w:r w:rsidR="00484288" w:rsidRPr="00861526">
        <w:rPr>
          <w:sz w:val="28"/>
          <w:szCs w:val="28"/>
          <w:lang w:val="en-US"/>
        </w:rPr>
        <w:t>Borland</w:t>
      </w:r>
      <w:r w:rsidR="00484288" w:rsidRPr="00861526">
        <w:rPr>
          <w:sz w:val="28"/>
          <w:szCs w:val="28"/>
        </w:rPr>
        <w:t xml:space="preserve"> </w:t>
      </w:r>
      <w:r w:rsidR="00484288" w:rsidRPr="00861526">
        <w:rPr>
          <w:sz w:val="28"/>
          <w:szCs w:val="28"/>
          <w:lang w:val="en-US"/>
        </w:rPr>
        <w:t>Interbase</w:t>
      </w:r>
      <w:r w:rsidR="00484288" w:rsidRPr="00861526">
        <w:rPr>
          <w:sz w:val="28"/>
          <w:szCs w:val="28"/>
        </w:rPr>
        <w:t xml:space="preserve">, </w:t>
      </w:r>
      <w:r w:rsidR="00484288" w:rsidRPr="00861526">
        <w:rPr>
          <w:sz w:val="28"/>
          <w:szCs w:val="28"/>
          <w:lang w:val="en-US"/>
        </w:rPr>
        <w:t>Paradox</w:t>
      </w:r>
      <w:r w:rsidR="00484288" w:rsidRPr="00861526">
        <w:rPr>
          <w:sz w:val="28"/>
          <w:szCs w:val="28"/>
        </w:rPr>
        <w:t xml:space="preserve"> и др.)</w:t>
      </w:r>
      <w:r w:rsidR="00DD2721" w:rsidRPr="00861526">
        <w:rPr>
          <w:sz w:val="28"/>
          <w:szCs w:val="28"/>
        </w:rPr>
        <w:t>;</w:t>
      </w:r>
    </w:p>
    <w:p w:rsidR="00484288" w:rsidRPr="00861526" w:rsidRDefault="00861526" w:rsidP="005428F4">
      <w:pPr>
        <w:tabs>
          <w:tab w:val="left" w:pos="241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D2721" w:rsidRPr="00861526">
        <w:rPr>
          <w:sz w:val="28"/>
          <w:szCs w:val="28"/>
        </w:rPr>
        <w:t>п</w:t>
      </w:r>
      <w:r w:rsidR="00484288" w:rsidRPr="00861526">
        <w:rPr>
          <w:sz w:val="28"/>
          <w:szCs w:val="28"/>
        </w:rPr>
        <w:t>рограммные продукты корпоративного направления (</w:t>
      </w:r>
      <w:r w:rsidR="00484288" w:rsidRPr="00861526">
        <w:rPr>
          <w:sz w:val="28"/>
          <w:szCs w:val="28"/>
          <w:lang w:val="en-US"/>
        </w:rPr>
        <w:t>Oracle</w:t>
      </w:r>
      <w:r w:rsidR="00484288" w:rsidRPr="00861526">
        <w:rPr>
          <w:sz w:val="28"/>
          <w:szCs w:val="28"/>
        </w:rPr>
        <w:t xml:space="preserve">, </w:t>
      </w:r>
      <w:r w:rsidR="00484288" w:rsidRPr="00861526">
        <w:rPr>
          <w:sz w:val="28"/>
          <w:szCs w:val="28"/>
          <w:lang w:val="en-US"/>
        </w:rPr>
        <w:t>MS</w:t>
      </w:r>
      <w:r w:rsidR="00484288" w:rsidRPr="00861526">
        <w:rPr>
          <w:sz w:val="28"/>
          <w:szCs w:val="28"/>
        </w:rPr>
        <w:t xml:space="preserve"> </w:t>
      </w:r>
      <w:r w:rsidR="00484288" w:rsidRPr="00861526">
        <w:rPr>
          <w:sz w:val="28"/>
          <w:szCs w:val="28"/>
          <w:lang w:val="en-US"/>
        </w:rPr>
        <w:t>SQL</w:t>
      </w:r>
      <w:r w:rsidR="00484288" w:rsidRPr="00861526">
        <w:rPr>
          <w:sz w:val="28"/>
          <w:szCs w:val="28"/>
        </w:rPr>
        <w:t xml:space="preserve"> </w:t>
      </w:r>
      <w:r w:rsidR="00484288" w:rsidRPr="00861526">
        <w:rPr>
          <w:sz w:val="28"/>
          <w:szCs w:val="28"/>
          <w:lang w:val="en-US"/>
        </w:rPr>
        <w:t>Server</w:t>
      </w:r>
      <w:r w:rsidR="00484288" w:rsidRPr="00861526">
        <w:rPr>
          <w:sz w:val="28"/>
          <w:szCs w:val="28"/>
        </w:rPr>
        <w:t xml:space="preserve">, </w:t>
      </w:r>
      <w:r w:rsidR="00484288" w:rsidRPr="00861526">
        <w:rPr>
          <w:sz w:val="28"/>
          <w:szCs w:val="28"/>
          <w:lang w:val="en-US"/>
        </w:rPr>
        <w:t>IBM</w:t>
      </w:r>
      <w:r w:rsidR="00484288" w:rsidRPr="00861526">
        <w:rPr>
          <w:sz w:val="28"/>
          <w:szCs w:val="28"/>
        </w:rPr>
        <w:t xml:space="preserve"> </w:t>
      </w:r>
      <w:r w:rsidR="00484288" w:rsidRPr="00861526">
        <w:rPr>
          <w:sz w:val="28"/>
          <w:szCs w:val="28"/>
          <w:lang w:val="en-US"/>
        </w:rPr>
        <w:t>DB</w:t>
      </w:r>
      <w:r w:rsidR="00484288" w:rsidRPr="00861526">
        <w:rPr>
          <w:sz w:val="28"/>
          <w:szCs w:val="28"/>
        </w:rPr>
        <w:t xml:space="preserve">2, </w:t>
      </w:r>
      <w:r w:rsidR="00484288" w:rsidRPr="00861526">
        <w:rPr>
          <w:sz w:val="28"/>
          <w:szCs w:val="28"/>
          <w:lang w:val="en-US"/>
        </w:rPr>
        <w:t>PostgreSQL</w:t>
      </w:r>
      <w:r w:rsidR="00484288" w:rsidRPr="00861526">
        <w:rPr>
          <w:sz w:val="28"/>
          <w:szCs w:val="28"/>
        </w:rPr>
        <w:t xml:space="preserve"> и др.)</w:t>
      </w:r>
      <w:r w:rsidR="00DD2721" w:rsidRPr="00861526">
        <w:rPr>
          <w:sz w:val="28"/>
          <w:szCs w:val="28"/>
        </w:rPr>
        <w:t>;</w:t>
      </w:r>
    </w:p>
    <w:p w:rsidR="00484288" w:rsidRPr="00861526" w:rsidRDefault="00861526" w:rsidP="005428F4">
      <w:pPr>
        <w:tabs>
          <w:tab w:val="left" w:pos="1560"/>
          <w:tab w:val="left" w:pos="241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84288" w:rsidRPr="00861526">
        <w:rPr>
          <w:sz w:val="28"/>
          <w:szCs w:val="28"/>
        </w:rPr>
        <w:t xml:space="preserve">СУБД для </w:t>
      </w:r>
      <w:r w:rsidR="00484288" w:rsidRPr="00861526">
        <w:rPr>
          <w:sz w:val="28"/>
          <w:szCs w:val="28"/>
          <w:lang w:val="en-US"/>
        </w:rPr>
        <w:t>Web</w:t>
      </w:r>
      <w:r w:rsidR="00484288" w:rsidRPr="00861526">
        <w:rPr>
          <w:sz w:val="28"/>
          <w:szCs w:val="28"/>
        </w:rPr>
        <w:t>-приложений, реализующих создание веб-сайтов с небольшими БД (</w:t>
      </w:r>
      <w:r w:rsidR="00484288" w:rsidRPr="00861526">
        <w:rPr>
          <w:sz w:val="28"/>
          <w:szCs w:val="28"/>
          <w:lang w:val="en-US"/>
        </w:rPr>
        <w:t>MySQL</w:t>
      </w:r>
      <w:r w:rsidR="00484288" w:rsidRPr="00861526">
        <w:rPr>
          <w:sz w:val="28"/>
          <w:szCs w:val="28"/>
        </w:rPr>
        <w:t xml:space="preserve">, </w:t>
      </w:r>
      <w:r w:rsidR="00484288" w:rsidRPr="00861526">
        <w:rPr>
          <w:sz w:val="28"/>
          <w:szCs w:val="28"/>
          <w:lang w:val="en-US"/>
        </w:rPr>
        <w:t>Interbase</w:t>
      </w:r>
      <w:r w:rsidR="00484288" w:rsidRPr="00861526">
        <w:rPr>
          <w:sz w:val="28"/>
          <w:szCs w:val="28"/>
        </w:rPr>
        <w:t xml:space="preserve"> и др.)</w:t>
      </w:r>
      <w:r w:rsidR="00DD2721" w:rsidRPr="00861526">
        <w:rPr>
          <w:sz w:val="28"/>
          <w:szCs w:val="28"/>
        </w:rPr>
        <w:t>.</w:t>
      </w:r>
    </w:p>
    <w:p w:rsidR="00484288" w:rsidRPr="00B5579A" w:rsidRDefault="00484288" w:rsidP="005428F4">
      <w:pPr>
        <w:spacing w:line="360" w:lineRule="auto"/>
        <w:ind w:firstLine="708"/>
        <w:jc w:val="both"/>
        <w:rPr>
          <w:sz w:val="28"/>
          <w:szCs w:val="28"/>
        </w:rPr>
      </w:pPr>
      <w:r w:rsidRPr="00B5579A">
        <w:rPr>
          <w:sz w:val="28"/>
          <w:szCs w:val="28"/>
        </w:rPr>
        <w:t>Пользователи общаются с БД с помощью специальных прикладных программ-приложений. Приложения могут создаваться как средствами СУБД (</w:t>
      </w:r>
      <w:r w:rsidRPr="00B5579A">
        <w:rPr>
          <w:sz w:val="28"/>
          <w:szCs w:val="28"/>
          <w:lang w:val="en-US"/>
        </w:rPr>
        <w:t>MS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Access</w:t>
      </w:r>
      <w:r w:rsidRPr="00B5579A">
        <w:rPr>
          <w:sz w:val="28"/>
          <w:szCs w:val="28"/>
        </w:rPr>
        <w:t xml:space="preserve">), так и средствами языков программирования: </w:t>
      </w:r>
      <w:r w:rsidRPr="00B5579A">
        <w:rPr>
          <w:sz w:val="28"/>
          <w:szCs w:val="28"/>
          <w:lang w:val="en-US"/>
        </w:rPr>
        <w:t>Delphi</w:t>
      </w:r>
      <w:r w:rsidRPr="00B5579A">
        <w:rPr>
          <w:sz w:val="28"/>
          <w:szCs w:val="28"/>
        </w:rPr>
        <w:t xml:space="preserve">, </w:t>
      </w:r>
      <w:r w:rsidRPr="00B5579A">
        <w:rPr>
          <w:sz w:val="28"/>
          <w:szCs w:val="28"/>
          <w:lang w:val="en-US"/>
        </w:rPr>
        <w:t>Visual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Basic</w:t>
      </w:r>
      <w:r w:rsidRPr="00B5579A">
        <w:rPr>
          <w:sz w:val="28"/>
          <w:szCs w:val="28"/>
        </w:rPr>
        <w:t xml:space="preserve">, </w:t>
      </w:r>
      <w:r w:rsidRPr="00B5579A">
        <w:rPr>
          <w:sz w:val="28"/>
          <w:szCs w:val="28"/>
          <w:lang w:val="en-US"/>
        </w:rPr>
        <w:t>Java</w:t>
      </w:r>
      <w:r w:rsidRPr="00B5579A">
        <w:rPr>
          <w:sz w:val="28"/>
          <w:szCs w:val="28"/>
        </w:rPr>
        <w:t xml:space="preserve">, </w:t>
      </w:r>
      <w:r w:rsidRPr="00B5579A">
        <w:rPr>
          <w:sz w:val="28"/>
          <w:szCs w:val="28"/>
          <w:lang w:val="en-US"/>
        </w:rPr>
        <w:t>C</w:t>
      </w:r>
      <w:r w:rsidRPr="00B5579A">
        <w:rPr>
          <w:sz w:val="28"/>
          <w:szCs w:val="28"/>
        </w:rPr>
        <w:t xml:space="preserve">#, </w:t>
      </w:r>
      <w:r w:rsidRPr="00B5579A">
        <w:rPr>
          <w:sz w:val="28"/>
          <w:szCs w:val="28"/>
          <w:lang w:val="en-US"/>
        </w:rPr>
        <w:t>Visual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Studio</w:t>
      </w:r>
      <w:r w:rsidRPr="00B5579A">
        <w:rPr>
          <w:sz w:val="28"/>
          <w:szCs w:val="28"/>
        </w:rPr>
        <w:t xml:space="preserve"> и др.</w:t>
      </w:r>
    </w:p>
    <w:p w:rsidR="00484288" w:rsidRPr="00B5579A" w:rsidRDefault="00484288" w:rsidP="005428F4">
      <w:pPr>
        <w:spacing w:line="360" w:lineRule="auto"/>
        <w:ind w:firstLine="708"/>
        <w:jc w:val="both"/>
        <w:rPr>
          <w:sz w:val="28"/>
          <w:szCs w:val="28"/>
        </w:rPr>
      </w:pPr>
      <w:r w:rsidRPr="00B5579A">
        <w:rPr>
          <w:sz w:val="28"/>
          <w:szCs w:val="28"/>
        </w:rPr>
        <w:t xml:space="preserve">Рассмотрим СУБД </w:t>
      </w:r>
      <w:r w:rsidRPr="00B5579A">
        <w:rPr>
          <w:sz w:val="28"/>
          <w:szCs w:val="28"/>
          <w:lang w:val="en-US"/>
        </w:rPr>
        <w:t>MS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SQL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Server</w:t>
      </w:r>
      <w:r w:rsidRPr="00B5579A">
        <w:rPr>
          <w:sz w:val="28"/>
          <w:szCs w:val="28"/>
        </w:rPr>
        <w:t xml:space="preserve"> 2008, предоставляющую набор функций и средств, которые можно использовать для разработки баз данных и решений, а так же для управления ими.</w:t>
      </w:r>
    </w:p>
    <w:p w:rsidR="00484288" w:rsidRPr="00B5579A" w:rsidRDefault="00484288" w:rsidP="005428F4">
      <w:pPr>
        <w:spacing w:line="360" w:lineRule="auto"/>
        <w:ind w:firstLine="708"/>
        <w:jc w:val="both"/>
        <w:rPr>
          <w:sz w:val="28"/>
          <w:szCs w:val="28"/>
        </w:rPr>
      </w:pPr>
      <w:r w:rsidRPr="00B5579A">
        <w:rPr>
          <w:sz w:val="28"/>
          <w:szCs w:val="28"/>
        </w:rPr>
        <w:t xml:space="preserve">Платформа данных </w:t>
      </w:r>
      <w:r w:rsidRPr="00B5579A">
        <w:rPr>
          <w:sz w:val="28"/>
          <w:szCs w:val="28"/>
          <w:lang w:val="en-US"/>
        </w:rPr>
        <w:t>MS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SQL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Server</w:t>
      </w:r>
      <w:r w:rsidRPr="00B5579A">
        <w:rPr>
          <w:sz w:val="28"/>
          <w:szCs w:val="28"/>
        </w:rPr>
        <w:t xml:space="preserve"> благодаря исчерпывающему набору функций, взаимодействию с существующими системами и автоматизации типовых задач, предоставляет полное решение в области хранения данных для предприятий всех масштабов</w:t>
      </w:r>
      <w:r w:rsidR="004B3E30" w:rsidRPr="004B3E30">
        <w:rPr>
          <w:sz w:val="28"/>
          <w:szCs w:val="28"/>
        </w:rPr>
        <w:t>.</w:t>
      </w:r>
      <w:r w:rsidR="00F77A95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MS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SQL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Server</w:t>
      </w:r>
      <w:r w:rsidRPr="00B5579A">
        <w:rPr>
          <w:sz w:val="28"/>
          <w:szCs w:val="28"/>
        </w:rPr>
        <w:t xml:space="preserve"> – лучшая система для ОС </w:t>
      </w:r>
      <w:r w:rsidRPr="00B5579A">
        <w:rPr>
          <w:sz w:val="28"/>
          <w:szCs w:val="28"/>
          <w:lang w:val="en-US"/>
        </w:rPr>
        <w:t>Windows</w:t>
      </w:r>
      <w:r w:rsidRPr="00B5579A">
        <w:rPr>
          <w:sz w:val="28"/>
          <w:szCs w:val="28"/>
        </w:rPr>
        <w:t xml:space="preserve"> по причине тесной интеграции.</w:t>
      </w:r>
    </w:p>
    <w:p w:rsidR="00484288" w:rsidRPr="00B5579A" w:rsidRDefault="00484288" w:rsidP="005428F4">
      <w:pPr>
        <w:spacing w:line="360" w:lineRule="auto"/>
        <w:ind w:firstLine="708"/>
        <w:jc w:val="both"/>
        <w:rPr>
          <w:sz w:val="28"/>
          <w:szCs w:val="28"/>
        </w:rPr>
      </w:pPr>
      <w:r w:rsidRPr="00B5579A">
        <w:rPr>
          <w:sz w:val="28"/>
          <w:szCs w:val="28"/>
        </w:rPr>
        <w:t xml:space="preserve">Несмотря на наличие стандартов, практически в каждой СУБД применяется свой диалект языка. Для </w:t>
      </w:r>
      <w:r w:rsidRPr="00B5579A">
        <w:rPr>
          <w:sz w:val="28"/>
          <w:szCs w:val="28"/>
          <w:lang w:val="en-US"/>
        </w:rPr>
        <w:t>MS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SQL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Server</w:t>
      </w:r>
      <w:r w:rsidRPr="00B5579A">
        <w:rPr>
          <w:sz w:val="28"/>
          <w:szCs w:val="28"/>
        </w:rPr>
        <w:t xml:space="preserve"> 2008 таким языком является </w:t>
      </w:r>
      <w:r w:rsidRPr="00B5579A">
        <w:rPr>
          <w:sz w:val="28"/>
          <w:szCs w:val="28"/>
          <w:lang w:val="en-US"/>
        </w:rPr>
        <w:t>Transact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SQL</w:t>
      </w:r>
      <w:r w:rsidRPr="00B5579A">
        <w:rPr>
          <w:sz w:val="28"/>
          <w:szCs w:val="28"/>
        </w:rPr>
        <w:t>. В нем можно выделить следующие подразделы:</w:t>
      </w:r>
    </w:p>
    <w:p w:rsidR="00484288" w:rsidRPr="00B5579A" w:rsidRDefault="00484288" w:rsidP="005428F4">
      <w:pPr>
        <w:pStyle w:val="a9"/>
        <w:numPr>
          <w:ilvl w:val="0"/>
          <w:numId w:val="4"/>
        </w:numPr>
        <w:spacing w:line="360" w:lineRule="auto"/>
        <w:ind w:left="0" w:firstLine="993"/>
        <w:contextualSpacing w:val="0"/>
        <w:jc w:val="both"/>
        <w:rPr>
          <w:sz w:val="28"/>
          <w:szCs w:val="28"/>
          <w:u w:val="single"/>
        </w:rPr>
      </w:pPr>
      <w:r w:rsidRPr="00B5579A">
        <w:rPr>
          <w:sz w:val="28"/>
          <w:szCs w:val="28"/>
        </w:rPr>
        <w:t>команды языка определения данных (</w:t>
      </w:r>
      <w:r w:rsidRPr="00B5579A">
        <w:rPr>
          <w:sz w:val="28"/>
          <w:szCs w:val="28"/>
          <w:lang w:val="en-US"/>
        </w:rPr>
        <w:t>Data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Definition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Language</w:t>
      </w:r>
      <w:r w:rsidRPr="00B5579A">
        <w:rPr>
          <w:sz w:val="28"/>
          <w:szCs w:val="28"/>
        </w:rPr>
        <w:t>);</w:t>
      </w:r>
    </w:p>
    <w:p w:rsidR="00484288" w:rsidRPr="00B5579A" w:rsidRDefault="00484288" w:rsidP="005428F4">
      <w:pPr>
        <w:pStyle w:val="a9"/>
        <w:numPr>
          <w:ilvl w:val="0"/>
          <w:numId w:val="4"/>
        </w:numPr>
        <w:spacing w:line="360" w:lineRule="auto"/>
        <w:ind w:left="0" w:firstLine="993"/>
        <w:jc w:val="both"/>
        <w:rPr>
          <w:sz w:val="28"/>
          <w:szCs w:val="28"/>
          <w:u w:val="single"/>
        </w:rPr>
      </w:pPr>
      <w:r w:rsidRPr="00B5579A">
        <w:rPr>
          <w:sz w:val="28"/>
          <w:szCs w:val="28"/>
        </w:rPr>
        <w:t>команды языка манипулирования данными (</w:t>
      </w:r>
      <w:r w:rsidRPr="00B5579A">
        <w:rPr>
          <w:sz w:val="28"/>
          <w:szCs w:val="28"/>
          <w:lang w:val="en-US"/>
        </w:rPr>
        <w:t>Data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Manipulation</w:t>
      </w:r>
      <w:r w:rsidR="00F77A95">
        <w:rPr>
          <w:sz w:val="28"/>
          <w:szCs w:val="28"/>
        </w:rPr>
        <w:t xml:space="preserve"> </w:t>
      </w:r>
      <w:r w:rsidR="00F77A95" w:rsidRPr="00B5579A">
        <w:rPr>
          <w:sz w:val="28"/>
          <w:szCs w:val="28"/>
          <w:lang w:val="en-US"/>
        </w:rPr>
        <w:t>Language</w:t>
      </w:r>
      <w:r w:rsidRPr="00B5579A">
        <w:rPr>
          <w:sz w:val="28"/>
          <w:szCs w:val="28"/>
        </w:rPr>
        <w:t>);</w:t>
      </w:r>
    </w:p>
    <w:p w:rsidR="00484288" w:rsidRPr="00B5579A" w:rsidRDefault="00484288" w:rsidP="005428F4">
      <w:pPr>
        <w:pStyle w:val="a9"/>
        <w:numPr>
          <w:ilvl w:val="0"/>
          <w:numId w:val="4"/>
        </w:numPr>
        <w:spacing w:line="360" w:lineRule="auto"/>
        <w:ind w:left="0" w:firstLine="993"/>
        <w:jc w:val="both"/>
        <w:rPr>
          <w:sz w:val="28"/>
          <w:szCs w:val="28"/>
          <w:u w:val="single"/>
          <w:lang w:val="en-US"/>
        </w:rPr>
      </w:pPr>
      <w:r w:rsidRPr="00B5579A">
        <w:rPr>
          <w:sz w:val="28"/>
          <w:szCs w:val="28"/>
        </w:rPr>
        <w:t>язык</w:t>
      </w:r>
      <w:r w:rsidRPr="00B5579A">
        <w:rPr>
          <w:sz w:val="28"/>
          <w:szCs w:val="28"/>
          <w:lang w:val="en-US"/>
        </w:rPr>
        <w:t xml:space="preserve"> </w:t>
      </w:r>
      <w:r w:rsidRPr="00B5579A">
        <w:rPr>
          <w:sz w:val="28"/>
          <w:szCs w:val="28"/>
        </w:rPr>
        <w:t>запросов</w:t>
      </w:r>
      <w:r w:rsidRPr="00B5579A">
        <w:rPr>
          <w:sz w:val="28"/>
          <w:szCs w:val="28"/>
          <w:lang w:val="en-US"/>
        </w:rPr>
        <w:t xml:space="preserve"> (DQL – Data Query Language);</w:t>
      </w:r>
    </w:p>
    <w:p w:rsidR="00484288" w:rsidRPr="00B5579A" w:rsidRDefault="00484288" w:rsidP="005428F4">
      <w:pPr>
        <w:pStyle w:val="a9"/>
        <w:numPr>
          <w:ilvl w:val="0"/>
          <w:numId w:val="4"/>
        </w:numPr>
        <w:spacing w:line="360" w:lineRule="auto"/>
        <w:ind w:left="0" w:firstLine="993"/>
        <w:jc w:val="both"/>
        <w:rPr>
          <w:sz w:val="28"/>
          <w:szCs w:val="28"/>
          <w:u w:val="single"/>
          <w:lang w:val="en-US"/>
        </w:rPr>
      </w:pPr>
      <w:r w:rsidRPr="00B5579A">
        <w:rPr>
          <w:sz w:val="28"/>
          <w:szCs w:val="28"/>
        </w:rPr>
        <w:t>средства управления транзакциями</w:t>
      </w:r>
      <w:r w:rsidRPr="00B5579A">
        <w:rPr>
          <w:sz w:val="28"/>
          <w:szCs w:val="28"/>
          <w:lang w:val="en-US"/>
        </w:rPr>
        <w:t>;</w:t>
      </w:r>
    </w:p>
    <w:p w:rsidR="00C97CCC" w:rsidRPr="005071CA" w:rsidRDefault="00484288" w:rsidP="005428F4">
      <w:pPr>
        <w:pStyle w:val="a9"/>
        <w:numPr>
          <w:ilvl w:val="0"/>
          <w:numId w:val="4"/>
        </w:numPr>
        <w:spacing w:line="360" w:lineRule="auto"/>
        <w:ind w:left="0" w:firstLine="993"/>
        <w:jc w:val="both"/>
        <w:rPr>
          <w:sz w:val="28"/>
          <w:szCs w:val="28"/>
          <w:u w:val="single"/>
        </w:rPr>
      </w:pPr>
      <w:r w:rsidRPr="00B5579A">
        <w:rPr>
          <w:sz w:val="28"/>
          <w:szCs w:val="28"/>
        </w:rPr>
        <w:t>средства администрирования БД (управление БД и доступом).</w:t>
      </w:r>
    </w:p>
    <w:p w:rsidR="005071CA" w:rsidRDefault="005071CA" w:rsidP="005428F4">
      <w:pPr>
        <w:spacing w:line="360" w:lineRule="auto"/>
        <w:jc w:val="both"/>
        <w:rPr>
          <w:sz w:val="28"/>
          <w:szCs w:val="28"/>
          <w:u w:val="single"/>
        </w:rPr>
      </w:pPr>
    </w:p>
    <w:p w:rsidR="005071CA" w:rsidRDefault="005071CA" w:rsidP="005428F4">
      <w:pPr>
        <w:spacing w:line="360" w:lineRule="auto"/>
        <w:jc w:val="both"/>
        <w:rPr>
          <w:sz w:val="28"/>
          <w:szCs w:val="28"/>
          <w:u w:val="single"/>
        </w:rPr>
      </w:pPr>
    </w:p>
    <w:p w:rsidR="005071CA" w:rsidRPr="005071CA" w:rsidRDefault="005071CA" w:rsidP="005428F4">
      <w:pPr>
        <w:spacing w:line="360" w:lineRule="auto"/>
        <w:jc w:val="both"/>
        <w:rPr>
          <w:sz w:val="28"/>
          <w:szCs w:val="28"/>
          <w:u w:val="single"/>
        </w:rPr>
      </w:pPr>
    </w:p>
    <w:p w:rsidR="00C34A27" w:rsidRDefault="00326A06" w:rsidP="005428F4">
      <w:pPr>
        <w:pStyle w:val="a9"/>
        <w:numPr>
          <w:ilvl w:val="1"/>
          <w:numId w:val="1"/>
        </w:numPr>
        <w:tabs>
          <w:tab w:val="left" w:pos="709"/>
          <w:tab w:val="left" w:pos="1245"/>
        </w:tabs>
        <w:spacing w:line="360" w:lineRule="auto"/>
        <w:ind w:left="1418"/>
        <w:jc w:val="both"/>
        <w:rPr>
          <w:sz w:val="28"/>
          <w:szCs w:val="28"/>
        </w:rPr>
      </w:pPr>
      <w:r>
        <w:rPr>
          <w:sz w:val="28"/>
          <w:szCs w:val="28"/>
        </w:rPr>
        <w:t>Содержательная постановка задачи</w:t>
      </w:r>
    </w:p>
    <w:p w:rsidR="00326A06" w:rsidRDefault="00326A06" w:rsidP="005428F4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5428F4" w:rsidRDefault="005428F4" w:rsidP="005428F4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5071CA" w:rsidRDefault="005071CA" w:rsidP="005428F4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3A20A7" w:rsidRPr="005071CA" w:rsidRDefault="00326A06" w:rsidP="005428F4">
      <w:pPr>
        <w:pStyle w:val="a9"/>
        <w:numPr>
          <w:ilvl w:val="2"/>
          <w:numId w:val="1"/>
        </w:numPr>
        <w:tabs>
          <w:tab w:val="left" w:pos="709"/>
          <w:tab w:val="left" w:pos="1245"/>
        </w:tabs>
        <w:spacing w:line="360" w:lineRule="auto"/>
        <w:ind w:left="1418"/>
        <w:jc w:val="both"/>
        <w:rPr>
          <w:sz w:val="28"/>
          <w:szCs w:val="28"/>
        </w:rPr>
      </w:pPr>
      <w:r w:rsidRPr="003A20A7">
        <w:rPr>
          <w:sz w:val="28"/>
          <w:szCs w:val="28"/>
        </w:rPr>
        <w:t>Описательная модель задачи</w:t>
      </w:r>
    </w:p>
    <w:p w:rsidR="004B3E30" w:rsidRPr="00DC7465" w:rsidRDefault="003A20A7" w:rsidP="005428F4">
      <w:pPr>
        <w:spacing w:line="360" w:lineRule="auto"/>
        <w:ind w:firstLine="698"/>
        <w:jc w:val="both"/>
        <w:rPr>
          <w:sz w:val="28"/>
          <w:szCs w:val="28"/>
        </w:rPr>
      </w:pPr>
      <w:r w:rsidRPr="00E17788">
        <w:rPr>
          <w:sz w:val="28"/>
          <w:szCs w:val="28"/>
        </w:rPr>
        <w:t xml:space="preserve">Областью применения данной задачи является </w:t>
      </w:r>
      <w:r w:rsidR="00E17788">
        <w:rPr>
          <w:sz w:val="28"/>
          <w:szCs w:val="28"/>
        </w:rPr>
        <w:t xml:space="preserve">система </w:t>
      </w:r>
      <w:r w:rsidR="00F01AF5">
        <w:rPr>
          <w:sz w:val="28"/>
          <w:szCs w:val="28"/>
        </w:rPr>
        <w:t>учёта заказа по выполнению строительных работ</w:t>
      </w:r>
      <w:r w:rsidRPr="00E17788">
        <w:rPr>
          <w:sz w:val="28"/>
          <w:szCs w:val="28"/>
        </w:rPr>
        <w:t>.</w:t>
      </w:r>
      <w:r w:rsidRPr="003A20A7">
        <w:rPr>
          <w:sz w:val="28"/>
          <w:szCs w:val="28"/>
        </w:rPr>
        <w:t xml:space="preserve"> При </w:t>
      </w:r>
      <w:r w:rsidR="00E17788">
        <w:rPr>
          <w:sz w:val="28"/>
          <w:szCs w:val="28"/>
        </w:rPr>
        <w:t>вызове этой системы</w:t>
      </w:r>
      <w:r w:rsidRPr="003A20A7">
        <w:rPr>
          <w:sz w:val="28"/>
          <w:szCs w:val="28"/>
        </w:rPr>
        <w:t xml:space="preserve"> </w:t>
      </w:r>
      <w:r w:rsidR="00E17788">
        <w:rPr>
          <w:sz w:val="28"/>
          <w:szCs w:val="28"/>
        </w:rPr>
        <w:t xml:space="preserve">к </w:t>
      </w:r>
      <w:r w:rsidR="00F01AF5">
        <w:rPr>
          <w:sz w:val="28"/>
          <w:szCs w:val="28"/>
        </w:rPr>
        <w:t>пользователю вызывается его телефон и сам заказ</w:t>
      </w:r>
      <w:r w:rsidRPr="003A20A7">
        <w:rPr>
          <w:sz w:val="28"/>
          <w:szCs w:val="28"/>
        </w:rPr>
        <w:t xml:space="preserve">. </w:t>
      </w:r>
      <w:r w:rsidR="00E17788">
        <w:rPr>
          <w:sz w:val="28"/>
          <w:szCs w:val="28"/>
        </w:rPr>
        <w:t xml:space="preserve">Длительность обработки вызова зависит от </w:t>
      </w:r>
      <w:r w:rsidR="00F01AF5">
        <w:rPr>
          <w:sz w:val="28"/>
          <w:szCs w:val="28"/>
        </w:rPr>
        <w:t>проживания пользователя и занятости администратора</w:t>
      </w:r>
      <w:r w:rsidRPr="003A20A7">
        <w:rPr>
          <w:sz w:val="28"/>
          <w:szCs w:val="28"/>
        </w:rPr>
        <w:t xml:space="preserve">.  </w:t>
      </w:r>
    </w:p>
    <w:p w:rsidR="00F77A95" w:rsidRPr="00020679" w:rsidRDefault="003A20A7" w:rsidP="005428F4">
      <w:pPr>
        <w:spacing w:line="360" w:lineRule="auto"/>
        <w:ind w:firstLine="698"/>
        <w:jc w:val="both"/>
        <w:rPr>
          <w:sz w:val="28"/>
          <w:szCs w:val="28"/>
        </w:rPr>
      </w:pPr>
      <w:r w:rsidRPr="003A20A7">
        <w:rPr>
          <w:sz w:val="28"/>
          <w:szCs w:val="28"/>
        </w:rPr>
        <w:t xml:space="preserve">При </w:t>
      </w:r>
      <w:r w:rsidR="00E17788">
        <w:rPr>
          <w:sz w:val="28"/>
          <w:szCs w:val="28"/>
        </w:rPr>
        <w:t>вызове служб очевидец</w:t>
      </w:r>
      <w:r w:rsidRPr="003A20A7">
        <w:rPr>
          <w:sz w:val="28"/>
          <w:szCs w:val="28"/>
        </w:rPr>
        <w:t xml:space="preserve"> должен </w:t>
      </w:r>
      <w:r w:rsidR="00F01AF5">
        <w:rPr>
          <w:sz w:val="28"/>
          <w:szCs w:val="28"/>
        </w:rPr>
        <w:t xml:space="preserve">написать своё имя, номер телефона, </w:t>
      </w:r>
      <w:r w:rsidR="00F01AF5">
        <w:rPr>
          <w:sz w:val="28"/>
          <w:szCs w:val="28"/>
          <w:lang w:val="en-US"/>
        </w:rPr>
        <w:t>E</w:t>
      </w:r>
      <w:r w:rsidR="00F01AF5" w:rsidRPr="00F01AF5">
        <w:rPr>
          <w:sz w:val="28"/>
          <w:szCs w:val="28"/>
        </w:rPr>
        <w:t>-</w:t>
      </w:r>
      <w:r w:rsidR="00F01AF5">
        <w:rPr>
          <w:sz w:val="28"/>
          <w:szCs w:val="28"/>
          <w:lang w:val="en-US"/>
        </w:rPr>
        <w:t>Mail</w:t>
      </w:r>
      <w:r w:rsidR="00F01AF5">
        <w:rPr>
          <w:sz w:val="28"/>
          <w:szCs w:val="28"/>
        </w:rPr>
        <w:t xml:space="preserve"> и заказ</w:t>
      </w:r>
      <w:r w:rsidR="00393940">
        <w:rPr>
          <w:sz w:val="28"/>
          <w:szCs w:val="28"/>
        </w:rPr>
        <w:t xml:space="preserve">, чтобы упростить </w:t>
      </w:r>
      <w:r w:rsidR="00F01AF5">
        <w:rPr>
          <w:sz w:val="28"/>
          <w:szCs w:val="28"/>
        </w:rPr>
        <w:t>администратору идентификацию заказа пользователя</w:t>
      </w:r>
      <w:r w:rsidRPr="003A20A7">
        <w:rPr>
          <w:sz w:val="28"/>
          <w:szCs w:val="28"/>
        </w:rPr>
        <w:t>.</w:t>
      </w:r>
    </w:p>
    <w:p w:rsidR="00326A06" w:rsidRPr="00020679" w:rsidRDefault="00326A06" w:rsidP="005428F4">
      <w:pPr>
        <w:pStyle w:val="a9"/>
        <w:numPr>
          <w:ilvl w:val="2"/>
          <w:numId w:val="1"/>
        </w:numPr>
        <w:tabs>
          <w:tab w:val="left" w:pos="709"/>
          <w:tab w:val="left" w:pos="1245"/>
        </w:tabs>
        <w:spacing w:line="360" w:lineRule="auto"/>
        <w:ind w:left="1418"/>
        <w:jc w:val="both"/>
        <w:rPr>
          <w:sz w:val="28"/>
          <w:szCs w:val="28"/>
        </w:rPr>
      </w:pPr>
      <w:r w:rsidRPr="00020679">
        <w:rPr>
          <w:sz w:val="28"/>
          <w:szCs w:val="28"/>
        </w:rPr>
        <w:t>Математическая модель</w:t>
      </w:r>
    </w:p>
    <w:p w:rsidR="00F77A95" w:rsidRPr="00020679" w:rsidRDefault="00B12CC6" w:rsidP="005428F4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данном приложении не используются математические модели</w:t>
      </w:r>
      <w:r w:rsidR="00243C80">
        <w:rPr>
          <w:sz w:val="28"/>
          <w:szCs w:val="28"/>
        </w:rPr>
        <w:t>.</w:t>
      </w:r>
    </w:p>
    <w:p w:rsidR="00080255" w:rsidRPr="005071CA" w:rsidRDefault="00326A06" w:rsidP="005428F4">
      <w:pPr>
        <w:pStyle w:val="a9"/>
        <w:numPr>
          <w:ilvl w:val="2"/>
          <w:numId w:val="1"/>
        </w:numPr>
        <w:tabs>
          <w:tab w:val="left" w:pos="709"/>
          <w:tab w:val="left" w:pos="1245"/>
        </w:tabs>
        <w:spacing w:line="360" w:lineRule="auto"/>
        <w:ind w:left="1418"/>
        <w:jc w:val="both"/>
        <w:rPr>
          <w:sz w:val="28"/>
          <w:szCs w:val="28"/>
        </w:rPr>
      </w:pPr>
      <w:r w:rsidRPr="0070092C">
        <w:rPr>
          <w:sz w:val="28"/>
          <w:szCs w:val="28"/>
        </w:rPr>
        <w:t>Описание входной информации</w:t>
      </w:r>
    </w:p>
    <w:p w:rsidR="00F54E53" w:rsidRPr="00B12CC6" w:rsidRDefault="00326A06" w:rsidP="00B12CC6">
      <w:pPr>
        <w:pStyle w:val="a9"/>
        <w:numPr>
          <w:ilvl w:val="3"/>
          <w:numId w:val="1"/>
        </w:numPr>
        <w:tabs>
          <w:tab w:val="left" w:pos="709"/>
          <w:tab w:val="left" w:pos="1245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F54E53">
        <w:rPr>
          <w:sz w:val="28"/>
          <w:szCs w:val="28"/>
        </w:rPr>
        <w:t>Описание входных данных</w:t>
      </w:r>
    </w:p>
    <w:p w:rsidR="00B12CC6" w:rsidRDefault="00B12CC6" w:rsidP="00B12CC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указаны в таблице 1</w:t>
      </w:r>
    </w:p>
    <w:p w:rsidR="00B12CC6" w:rsidRDefault="00B12CC6" w:rsidP="00B12CC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Входные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4"/>
        <w:gridCol w:w="4786"/>
      </w:tblGrid>
      <w:tr w:rsidR="00B12CC6" w:rsidTr="00243C80">
        <w:tc>
          <w:tcPr>
            <w:tcW w:w="4785" w:type="dxa"/>
          </w:tcPr>
          <w:p w:rsidR="00B12CC6" w:rsidRPr="00B85FA6" w:rsidRDefault="00B12CC6" w:rsidP="00243C8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Входные данные</w:t>
            </w:r>
          </w:p>
        </w:tc>
        <w:tc>
          <w:tcPr>
            <w:tcW w:w="4786" w:type="dxa"/>
          </w:tcPr>
          <w:p w:rsidR="00B12CC6" w:rsidRPr="00B85FA6" w:rsidRDefault="00B12CC6" w:rsidP="00243C8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 действий</w:t>
            </w:r>
          </w:p>
        </w:tc>
      </w:tr>
      <w:tr w:rsidR="00B12CC6" w:rsidTr="00243C80">
        <w:tc>
          <w:tcPr>
            <w:tcW w:w="4785" w:type="dxa"/>
          </w:tcPr>
          <w:p w:rsidR="00B12CC6" w:rsidRPr="00B85FA6" w:rsidRDefault="00F93666" w:rsidP="00243C8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  <w:tc>
          <w:tcPr>
            <w:tcW w:w="4786" w:type="dxa"/>
          </w:tcPr>
          <w:p w:rsidR="00B12CC6" w:rsidRPr="00B85FA6" w:rsidRDefault="00F93666" w:rsidP="00243C8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Вводится имя пользователя</w:t>
            </w:r>
          </w:p>
        </w:tc>
      </w:tr>
      <w:tr w:rsidR="00B12CC6" w:rsidTr="00243C80">
        <w:tc>
          <w:tcPr>
            <w:tcW w:w="4785" w:type="dxa"/>
          </w:tcPr>
          <w:p w:rsidR="00B12CC6" w:rsidRPr="00B85FA6" w:rsidRDefault="00F93666" w:rsidP="00243C8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Телефон</w:t>
            </w:r>
          </w:p>
        </w:tc>
        <w:tc>
          <w:tcPr>
            <w:tcW w:w="4786" w:type="dxa"/>
          </w:tcPr>
          <w:p w:rsidR="00B12CC6" w:rsidRPr="00B85FA6" w:rsidRDefault="00F93666" w:rsidP="00243C8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Вводится телефон пользователя для связи с ним</w:t>
            </w:r>
          </w:p>
        </w:tc>
      </w:tr>
      <w:tr w:rsidR="00B12CC6" w:rsidTr="00243C80">
        <w:tc>
          <w:tcPr>
            <w:tcW w:w="4785" w:type="dxa"/>
          </w:tcPr>
          <w:p w:rsidR="00B12CC6" w:rsidRPr="00F93666" w:rsidRDefault="00F93666" w:rsidP="00243C8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E-Mail</w:t>
            </w:r>
          </w:p>
        </w:tc>
        <w:tc>
          <w:tcPr>
            <w:tcW w:w="4786" w:type="dxa"/>
          </w:tcPr>
          <w:p w:rsidR="00B12CC6" w:rsidRDefault="00F93666" w:rsidP="00243C8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Вводится электронная почта пользователя</w:t>
            </w:r>
          </w:p>
        </w:tc>
      </w:tr>
      <w:tr w:rsidR="00F93666" w:rsidTr="00243C80">
        <w:tc>
          <w:tcPr>
            <w:tcW w:w="4785" w:type="dxa"/>
          </w:tcPr>
          <w:p w:rsidR="00F93666" w:rsidRPr="00F93666" w:rsidRDefault="00F93666" w:rsidP="00243C8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Запрос</w:t>
            </w:r>
          </w:p>
        </w:tc>
        <w:tc>
          <w:tcPr>
            <w:tcW w:w="4786" w:type="dxa"/>
          </w:tcPr>
          <w:p w:rsidR="00F93666" w:rsidRDefault="00F93666" w:rsidP="00243C8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Вводится запрос пользователя</w:t>
            </w:r>
          </w:p>
        </w:tc>
      </w:tr>
    </w:tbl>
    <w:p w:rsidR="008069E6" w:rsidRPr="00080255" w:rsidRDefault="008069E6" w:rsidP="00080255">
      <w:pPr>
        <w:tabs>
          <w:tab w:val="left" w:pos="709"/>
          <w:tab w:val="left" w:pos="1245"/>
        </w:tabs>
        <w:spacing w:after="240" w:line="360" w:lineRule="auto"/>
        <w:jc w:val="both"/>
        <w:rPr>
          <w:sz w:val="28"/>
          <w:szCs w:val="28"/>
          <w:highlight w:val="yellow"/>
        </w:rPr>
      </w:pPr>
    </w:p>
    <w:p w:rsidR="008069E6" w:rsidRPr="005071CA" w:rsidRDefault="00326A06" w:rsidP="005071CA">
      <w:pPr>
        <w:pStyle w:val="a9"/>
        <w:numPr>
          <w:ilvl w:val="2"/>
          <w:numId w:val="1"/>
        </w:numPr>
        <w:tabs>
          <w:tab w:val="left" w:pos="709"/>
          <w:tab w:val="left" w:pos="1245"/>
        </w:tabs>
        <w:spacing w:line="360" w:lineRule="auto"/>
        <w:ind w:left="1418"/>
        <w:jc w:val="both"/>
        <w:rPr>
          <w:sz w:val="28"/>
          <w:szCs w:val="28"/>
        </w:rPr>
      </w:pPr>
      <w:r w:rsidRPr="00080255">
        <w:rPr>
          <w:sz w:val="28"/>
          <w:szCs w:val="28"/>
        </w:rPr>
        <w:t>Описание выходной информации</w:t>
      </w:r>
    </w:p>
    <w:p w:rsidR="00326A06" w:rsidRDefault="00326A06" w:rsidP="00DB5A53">
      <w:pPr>
        <w:pStyle w:val="a9"/>
        <w:numPr>
          <w:ilvl w:val="3"/>
          <w:numId w:val="1"/>
        </w:numPr>
        <w:tabs>
          <w:tab w:val="left" w:pos="709"/>
          <w:tab w:val="left" w:pos="1245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FB2110">
        <w:rPr>
          <w:sz w:val="28"/>
          <w:szCs w:val="28"/>
        </w:rPr>
        <w:t>Описание выходных документов</w:t>
      </w:r>
    </w:p>
    <w:p w:rsidR="00FB2110" w:rsidRDefault="00FB2110" w:rsidP="00FB2110">
      <w:pPr>
        <w:tabs>
          <w:tab w:val="left" w:pos="709"/>
          <w:tab w:val="left" w:pos="1245"/>
        </w:tabs>
        <w:spacing w:after="240" w:line="360" w:lineRule="auto"/>
        <w:jc w:val="both"/>
        <w:rPr>
          <w:sz w:val="28"/>
          <w:szCs w:val="28"/>
        </w:rPr>
      </w:pPr>
    </w:p>
    <w:p w:rsidR="00FB2110" w:rsidRDefault="00AD0ADF" w:rsidP="00FB2110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Выходные документы не используются в данном приложении.</w:t>
      </w:r>
    </w:p>
    <w:p w:rsidR="005071CA" w:rsidRPr="00FB2110" w:rsidRDefault="005071CA" w:rsidP="00FB2110">
      <w:pPr>
        <w:tabs>
          <w:tab w:val="left" w:pos="709"/>
          <w:tab w:val="left" w:pos="1245"/>
        </w:tabs>
        <w:spacing w:after="240" w:line="360" w:lineRule="auto"/>
        <w:jc w:val="both"/>
        <w:rPr>
          <w:sz w:val="28"/>
          <w:szCs w:val="28"/>
        </w:rPr>
      </w:pPr>
    </w:p>
    <w:p w:rsidR="00326A06" w:rsidRDefault="00326A06" w:rsidP="00DB5A53">
      <w:pPr>
        <w:pStyle w:val="a9"/>
        <w:numPr>
          <w:ilvl w:val="3"/>
          <w:numId w:val="1"/>
        </w:numPr>
        <w:tabs>
          <w:tab w:val="left" w:pos="709"/>
          <w:tab w:val="left" w:pos="1245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FB2110">
        <w:rPr>
          <w:sz w:val="28"/>
          <w:szCs w:val="28"/>
        </w:rPr>
        <w:t>Описание выходных данных</w:t>
      </w:r>
    </w:p>
    <w:p w:rsidR="00B12CC6" w:rsidRPr="00B12CC6" w:rsidRDefault="00B12CC6" w:rsidP="00B12CC6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B12CC6">
        <w:rPr>
          <w:sz w:val="28"/>
          <w:szCs w:val="28"/>
        </w:rPr>
        <w:t>Выходные данные указаны в таблице 2</w:t>
      </w:r>
    </w:p>
    <w:p w:rsidR="00B12CC6" w:rsidRPr="00B12CC6" w:rsidRDefault="00B12CC6" w:rsidP="00B12CC6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B12CC6">
        <w:rPr>
          <w:sz w:val="28"/>
          <w:szCs w:val="28"/>
        </w:rPr>
        <w:t>Таблица 2 – Выходные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4"/>
        <w:gridCol w:w="4786"/>
      </w:tblGrid>
      <w:tr w:rsidR="00B12CC6" w:rsidTr="00243C80">
        <w:tc>
          <w:tcPr>
            <w:tcW w:w="4785" w:type="dxa"/>
          </w:tcPr>
          <w:p w:rsidR="00B12CC6" w:rsidRPr="00B85FA6" w:rsidRDefault="00B12CC6" w:rsidP="00243C8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данные</w:t>
            </w:r>
          </w:p>
        </w:tc>
        <w:tc>
          <w:tcPr>
            <w:tcW w:w="4786" w:type="dxa"/>
          </w:tcPr>
          <w:p w:rsidR="00B12CC6" w:rsidRPr="00B85FA6" w:rsidRDefault="00B12CC6" w:rsidP="00243C8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 действий</w:t>
            </w:r>
          </w:p>
        </w:tc>
      </w:tr>
      <w:tr w:rsidR="00B12CC6" w:rsidTr="00243C80">
        <w:tc>
          <w:tcPr>
            <w:tcW w:w="4785" w:type="dxa"/>
          </w:tcPr>
          <w:p w:rsidR="00B12CC6" w:rsidRPr="00B85FA6" w:rsidRDefault="00F93666" w:rsidP="00243C8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запроса</w:t>
            </w:r>
          </w:p>
        </w:tc>
        <w:tc>
          <w:tcPr>
            <w:tcW w:w="4786" w:type="dxa"/>
          </w:tcPr>
          <w:p w:rsidR="00B12CC6" w:rsidRPr="00B85FA6" w:rsidRDefault="00F93666" w:rsidP="00243C8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Администратор обрабатывает запрос пользователя и связывается с ним</w:t>
            </w:r>
          </w:p>
        </w:tc>
      </w:tr>
    </w:tbl>
    <w:p w:rsidR="00155652" w:rsidRPr="00AD10ED" w:rsidRDefault="00155652" w:rsidP="00155652">
      <w:pPr>
        <w:tabs>
          <w:tab w:val="left" w:pos="709"/>
          <w:tab w:val="left" w:pos="1245"/>
        </w:tabs>
        <w:spacing w:after="240" w:line="360" w:lineRule="auto"/>
        <w:jc w:val="both"/>
        <w:rPr>
          <w:sz w:val="28"/>
          <w:szCs w:val="28"/>
        </w:rPr>
      </w:pPr>
    </w:p>
    <w:p w:rsidR="00326A06" w:rsidRPr="00155652" w:rsidRDefault="00155652" w:rsidP="00B12CC6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B5A53" w:rsidRPr="00155652">
        <w:rPr>
          <w:sz w:val="28"/>
          <w:szCs w:val="28"/>
        </w:rPr>
        <w:t>Логическая модель задачи</w:t>
      </w:r>
    </w:p>
    <w:p w:rsidR="00155652" w:rsidRDefault="00155652" w:rsidP="00155652">
      <w:pPr>
        <w:tabs>
          <w:tab w:val="left" w:pos="709"/>
        </w:tabs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110482" w:rsidRDefault="00155652" w:rsidP="00110482">
      <w:pPr>
        <w:tabs>
          <w:tab w:val="left" w:pos="709"/>
        </w:tabs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Логическая модель з</w:t>
      </w:r>
      <w:r w:rsidR="00110482">
        <w:rPr>
          <w:sz w:val="28"/>
          <w:szCs w:val="28"/>
        </w:rPr>
        <w:t>а</w:t>
      </w:r>
      <w:r w:rsidR="00243C80">
        <w:rPr>
          <w:sz w:val="28"/>
          <w:szCs w:val="28"/>
        </w:rPr>
        <w:t>дачи представлена в при</w:t>
      </w:r>
      <w:r w:rsidR="00F93666">
        <w:rPr>
          <w:sz w:val="28"/>
          <w:szCs w:val="28"/>
        </w:rPr>
        <w:t>ложении 1</w:t>
      </w:r>
      <w:r w:rsidR="00243C80">
        <w:rPr>
          <w:sz w:val="28"/>
          <w:szCs w:val="28"/>
        </w:rPr>
        <w:t>.</w:t>
      </w:r>
    </w:p>
    <w:p w:rsidR="00DD2721" w:rsidRPr="00FD2ED1" w:rsidRDefault="00243C80" w:rsidP="00FD2ED1">
      <w:pPr>
        <w:tabs>
          <w:tab w:val="left" w:pos="709"/>
        </w:tabs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Детализированная</w:t>
      </w:r>
      <w:r w:rsidR="00DC7465">
        <w:rPr>
          <w:sz w:val="28"/>
          <w:szCs w:val="28"/>
        </w:rPr>
        <w:t xml:space="preserve"> логическая модель задачи представлена в приложении </w:t>
      </w:r>
      <w:r w:rsidR="00F93666">
        <w:rPr>
          <w:sz w:val="28"/>
          <w:szCs w:val="28"/>
        </w:rPr>
        <w:t>2</w:t>
      </w:r>
      <w:r w:rsidR="00DC7465">
        <w:rPr>
          <w:sz w:val="28"/>
          <w:szCs w:val="28"/>
        </w:rPr>
        <w:t>.</w:t>
      </w:r>
      <w:r w:rsidR="00D07B84" w:rsidRPr="00D07B84">
        <w:rPr>
          <w:sz w:val="28"/>
          <w:szCs w:val="28"/>
          <w:highlight w:val="yellow"/>
        </w:rPr>
        <w:br w:type="page"/>
      </w:r>
    </w:p>
    <w:p w:rsidR="00DB5A53" w:rsidRPr="00FD2ED1" w:rsidRDefault="00484288" w:rsidP="00FD2ED1">
      <w:pPr>
        <w:pStyle w:val="a9"/>
        <w:numPr>
          <w:ilvl w:val="0"/>
          <w:numId w:val="1"/>
        </w:numPr>
        <w:tabs>
          <w:tab w:val="left" w:pos="709"/>
          <w:tab w:val="left" w:pos="1245"/>
        </w:tabs>
        <w:spacing w:after="240" w:line="360" w:lineRule="auto"/>
        <w:ind w:left="0"/>
        <w:jc w:val="center"/>
        <w:rPr>
          <w:sz w:val="28"/>
          <w:szCs w:val="28"/>
        </w:rPr>
      </w:pPr>
      <w:r w:rsidRPr="00FD2ED1">
        <w:rPr>
          <w:sz w:val="28"/>
          <w:szCs w:val="28"/>
        </w:rPr>
        <w:lastRenderedPageBreak/>
        <w:t>ПРОЕКТНАЯ ЧАСТЬ</w:t>
      </w:r>
    </w:p>
    <w:p w:rsidR="00FC098A" w:rsidRDefault="00FC098A" w:rsidP="005428F4">
      <w:pPr>
        <w:pStyle w:val="a9"/>
        <w:tabs>
          <w:tab w:val="left" w:pos="709"/>
          <w:tab w:val="left" w:pos="1245"/>
        </w:tabs>
        <w:spacing w:line="360" w:lineRule="auto"/>
        <w:ind w:left="675"/>
        <w:rPr>
          <w:sz w:val="28"/>
          <w:szCs w:val="28"/>
        </w:rPr>
      </w:pPr>
    </w:p>
    <w:p w:rsidR="00C97CCC" w:rsidRDefault="00C97CCC" w:rsidP="005428F4">
      <w:pPr>
        <w:tabs>
          <w:tab w:val="left" w:pos="709"/>
          <w:tab w:val="left" w:pos="1245"/>
        </w:tabs>
        <w:spacing w:line="360" w:lineRule="auto"/>
        <w:ind w:firstLine="709"/>
        <w:jc w:val="both"/>
        <w:rPr>
          <w:sz w:val="28"/>
          <w:szCs w:val="28"/>
        </w:rPr>
      </w:pPr>
    </w:p>
    <w:p w:rsidR="00C97CCC" w:rsidRPr="00C97CCC" w:rsidRDefault="00C97CCC" w:rsidP="005428F4">
      <w:pPr>
        <w:tabs>
          <w:tab w:val="left" w:pos="709"/>
          <w:tab w:val="left" w:pos="1245"/>
        </w:tabs>
        <w:spacing w:line="360" w:lineRule="auto"/>
        <w:ind w:firstLine="709"/>
        <w:rPr>
          <w:sz w:val="28"/>
          <w:szCs w:val="28"/>
        </w:rPr>
      </w:pPr>
    </w:p>
    <w:p w:rsidR="00DB5A53" w:rsidRDefault="00A46CC7" w:rsidP="005428F4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97CCC" w:rsidRPr="00A46CC7">
        <w:rPr>
          <w:sz w:val="28"/>
          <w:szCs w:val="28"/>
        </w:rPr>
        <w:t>2.1. Разработка структуры данных ПО</w:t>
      </w:r>
    </w:p>
    <w:p w:rsidR="00FC098A" w:rsidRPr="00A46CC7" w:rsidRDefault="00FC098A" w:rsidP="005428F4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DB5A53" w:rsidRDefault="00DB5A53" w:rsidP="005428F4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5428F4" w:rsidRDefault="005428F4" w:rsidP="005428F4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A46CC7" w:rsidRPr="00243C80" w:rsidRDefault="003A2F20" w:rsidP="00243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2.1.1. </w:t>
      </w:r>
      <w:r w:rsidR="00C97CCC" w:rsidRPr="00C97CCC">
        <w:rPr>
          <w:sz w:val="28"/>
          <w:szCs w:val="28"/>
        </w:rPr>
        <w:t>Схема данных</w:t>
      </w:r>
      <w:r w:rsidR="00A46CC7" w:rsidRPr="00B5579A">
        <w:rPr>
          <w:sz w:val="28"/>
          <w:szCs w:val="28"/>
        </w:rPr>
        <w:t xml:space="preserve"> </w:t>
      </w:r>
    </w:p>
    <w:p w:rsidR="00A46CC7" w:rsidRDefault="00A46CC7" w:rsidP="00A46CC7">
      <w:pPr>
        <w:spacing w:after="240" w:line="360" w:lineRule="auto"/>
        <w:ind w:firstLine="708"/>
        <w:rPr>
          <w:sz w:val="28"/>
          <w:szCs w:val="28"/>
        </w:rPr>
      </w:pPr>
      <w:r w:rsidRPr="00B5579A">
        <w:rPr>
          <w:sz w:val="28"/>
          <w:szCs w:val="28"/>
        </w:rPr>
        <w:t xml:space="preserve">Реляционная схема </w:t>
      </w:r>
      <w:r w:rsidR="00100E85">
        <w:rPr>
          <w:sz w:val="28"/>
          <w:szCs w:val="28"/>
        </w:rPr>
        <w:t xml:space="preserve">данных представлена на рисунке </w:t>
      </w:r>
      <w:r w:rsidR="00100E85" w:rsidRPr="005D218E">
        <w:rPr>
          <w:sz w:val="28"/>
          <w:szCs w:val="28"/>
        </w:rPr>
        <w:t>1</w:t>
      </w:r>
      <w:r w:rsidRPr="00B5579A">
        <w:rPr>
          <w:sz w:val="28"/>
          <w:szCs w:val="28"/>
        </w:rPr>
        <w:t>.</w:t>
      </w:r>
    </w:p>
    <w:p w:rsidR="00A46CC7" w:rsidRDefault="003813C1" w:rsidP="00A46CC7">
      <w:pPr>
        <w:spacing w:line="276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1CDA516" wp14:editId="77D75F8C">
            <wp:extent cx="5939790" cy="301307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C7" w:rsidRPr="00B5579A" w:rsidRDefault="00A46CC7" w:rsidP="00A46CC7">
      <w:pPr>
        <w:spacing w:line="276" w:lineRule="auto"/>
        <w:jc w:val="center"/>
        <w:rPr>
          <w:noProof/>
          <w:sz w:val="28"/>
          <w:szCs w:val="28"/>
        </w:rPr>
      </w:pPr>
    </w:p>
    <w:p w:rsidR="00A46CC7" w:rsidRDefault="00100E85" w:rsidP="00243C80">
      <w:pPr>
        <w:spacing w:after="24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5D218E">
        <w:rPr>
          <w:sz w:val="28"/>
          <w:szCs w:val="28"/>
        </w:rPr>
        <w:t>1</w:t>
      </w:r>
    </w:p>
    <w:p w:rsidR="008F7056" w:rsidRPr="00861526" w:rsidRDefault="00A46CC7" w:rsidP="005428F4">
      <w:pPr>
        <w:spacing w:line="360" w:lineRule="auto"/>
        <w:ind w:firstLine="708"/>
        <w:rPr>
          <w:sz w:val="28"/>
          <w:szCs w:val="28"/>
        </w:rPr>
      </w:pPr>
      <w:r w:rsidRPr="00A86ACD">
        <w:rPr>
          <w:sz w:val="28"/>
          <w:szCs w:val="28"/>
        </w:rPr>
        <w:t>2.1.2. Диаграмма потоков данных</w:t>
      </w:r>
    </w:p>
    <w:p w:rsidR="00A46CC7" w:rsidRDefault="008F7056" w:rsidP="005428F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Диаграмма потоков данных представлена </w:t>
      </w:r>
      <w:r w:rsidR="00F93666">
        <w:rPr>
          <w:sz w:val="28"/>
          <w:szCs w:val="28"/>
        </w:rPr>
        <w:t>в приложении 3</w:t>
      </w:r>
      <w:r>
        <w:rPr>
          <w:sz w:val="28"/>
          <w:szCs w:val="28"/>
        </w:rPr>
        <w:t>.</w:t>
      </w:r>
    </w:p>
    <w:p w:rsidR="00CA1852" w:rsidRDefault="00CA1852" w:rsidP="005428F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Уточненная</w:t>
      </w:r>
      <w:r w:rsidR="00A86ACD">
        <w:rPr>
          <w:sz w:val="28"/>
          <w:szCs w:val="28"/>
        </w:rPr>
        <w:t xml:space="preserve"> д</w:t>
      </w:r>
      <w:r>
        <w:rPr>
          <w:sz w:val="28"/>
          <w:szCs w:val="28"/>
        </w:rPr>
        <w:t xml:space="preserve">иаграмма потоков данных представлена </w:t>
      </w:r>
      <w:r w:rsidR="00FC1CB3">
        <w:rPr>
          <w:sz w:val="28"/>
          <w:szCs w:val="28"/>
        </w:rPr>
        <w:t xml:space="preserve">в приложении </w:t>
      </w:r>
      <w:r w:rsidR="00F93666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3A2F20" w:rsidRDefault="003A2F20" w:rsidP="005428F4">
      <w:pPr>
        <w:spacing w:line="360" w:lineRule="auto"/>
        <w:ind w:firstLine="708"/>
        <w:rPr>
          <w:sz w:val="28"/>
          <w:szCs w:val="28"/>
        </w:rPr>
      </w:pPr>
    </w:p>
    <w:p w:rsidR="007E3055" w:rsidRDefault="007E3055" w:rsidP="005428F4">
      <w:pPr>
        <w:spacing w:line="360" w:lineRule="auto"/>
        <w:ind w:firstLine="708"/>
        <w:rPr>
          <w:sz w:val="28"/>
          <w:szCs w:val="28"/>
        </w:rPr>
      </w:pPr>
    </w:p>
    <w:p w:rsidR="005428F4" w:rsidRPr="003A2F20" w:rsidRDefault="005428F4" w:rsidP="005428F4">
      <w:pPr>
        <w:spacing w:line="360" w:lineRule="auto"/>
        <w:ind w:firstLine="708"/>
        <w:rPr>
          <w:sz w:val="28"/>
          <w:szCs w:val="28"/>
        </w:rPr>
      </w:pPr>
    </w:p>
    <w:p w:rsidR="00A46CC7" w:rsidRDefault="00A46CC7" w:rsidP="005428F4">
      <w:pPr>
        <w:spacing w:line="360" w:lineRule="auto"/>
        <w:ind w:firstLine="708"/>
        <w:rPr>
          <w:sz w:val="28"/>
          <w:szCs w:val="28"/>
        </w:rPr>
      </w:pPr>
      <w:r w:rsidRPr="00AD10ED">
        <w:rPr>
          <w:sz w:val="28"/>
          <w:szCs w:val="28"/>
        </w:rPr>
        <w:lastRenderedPageBreak/>
        <w:t>2.2. Логическая модель ПО</w:t>
      </w:r>
    </w:p>
    <w:p w:rsidR="007E3055" w:rsidRDefault="007E3055" w:rsidP="005428F4">
      <w:pPr>
        <w:spacing w:line="360" w:lineRule="auto"/>
        <w:ind w:firstLine="708"/>
        <w:rPr>
          <w:sz w:val="28"/>
          <w:szCs w:val="28"/>
        </w:rPr>
      </w:pPr>
    </w:p>
    <w:p w:rsidR="007E3055" w:rsidRDefault="007E3055" w:rsidP="005428F4">
      <w:pPr>
        <w:spacing w:line="360" w:lineRule="auto"/>
        <w:ind w:firstLine="708"/>
        <w:rPr>
          <w:sz w:val="28"/>
          <w:szCs w:val="28"/>
        </w:rPr>
      </w:pPr>
    </w:p>
    <w:p w:rsidR="007E3055" w:rsidRPr="00A46CC7" w:rsidRDefault="007E3055" w:rsidP="00A46CC7">
      <w:pPr>
        <w:spacing w:line="360" w:lineRule="auto"/>
        <w:ind w:firstLine="708"/>
        <w:rPr>
          <w:sz w:val="28"/>
          <w:szCs w:val="28"/>
        </w:rPr>
      </w:pPr>
    </w:p>
    <w:p w:rsidR="003A2F20" w:rsidRDefault="00AD10ED" w:rsidP="00AD10ED">
      <w:p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Логическая модель ПО представлена в виде диаграммы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.</w:t>
      </w:r>
    </w:p>
    <w:p w:rsidR="00AD10ED" w:rsidRDefault="00AD10ED" w:rsidP="00AD10ED">
      <w:p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UML</w:t>
      </w:r>
      <w:r w:rsidRPr="00AD10ED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2.</w:t>
      </w:r>
    </w:p>
    <w:p w:rsidR="00AD10ED" w:rsidRPr="00AD10ED" w:rsidRDefault="003813C1" w:rsidP="00AD10ED">
      <w:pPr>
        <w:spacing w:after="240" w:line="360" w:lineRule="auto"/>
        <w:rPr>
          <w:sz w:val="28"/>
          <w:szCs w:val="28"/>
        </w:rPr>
      </w:pPr>
      <w:r>
        <w:object w:dxaOrig="15091" w:dyaOrig="5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69.5pt" o:ole="">
            <v:imagedata r:id="rId9" o:title=""/>
          </v:shape>
          <o:OLEObject Type="Embed" ProgID="Visio.Drawing.15" ShapeID="_x0000_i1025" DrawAspect="Content" ObjectID="_1552979624" r:id="rId10"/>
        </w:object>
      </w:r>
    </w:p>
    <w:p w:rsidR="00AD10ED" w:rsidRDefault="00AD10ED" w:rsidP="00AD10ED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</w:p>
    <w:p w:rsidR="00393940" w:rsidRDefault="00712315" w:rsidP="00393940">
      <w:p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Таблица 3</w:t>
      </w:r>
      <w:r w:rsidR="00393940">
        <w:rPr>
          <w:sz w:val="28"/>
          <w:szCs w:val="28"/>
        </w:rPr>
        <w:t xml:space="preserve"> –</w:t>
      </w:r>
      <w:r w:rsidR="003813C1">
        <w:rPr>
          <w:sz w:val="28"/>
          <w:szCs w:val="28"/>
        </w:rPr>
        <w:t xml:space="preserve"> Описание сценария «Просмотр информации</w:t>
      </w:r>
      <w:r w:rsidR="00A72418"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4"/>
        <w:gridCol w:w="4786"/>
      </w:tblGrid>
      <w:tr w:rsidR="00393940" w:rsidTr="003813C1">
        <w:trPr>
          <w:trHeight w:val="385"/>
        </w:trPr>
        <w:tc>
          <w:tcPr>
            <w:tcW w:w="4927" w:type="dxa"/>
          </w:tcPr>
          <w:p w:rsidR="00393940" w:rsidRPr="00B36CAF" w:rsidRDefault="00393940" w:rsidP="00393940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928" w:type="dxa"/>
            <w:tcBorders>
              <w:bottom w:val="single" w:sz="4" w:space="0" w:color="auto"/>
            </w:tcBorders>
          </w:tcPr>
          <w:p w:rsidR="00393940" w:rsidRPr="00B36CAF" w:rsidRDefault="004F0E7D" w:rsidP="0039394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Вызов</w:t>
            </w:r>
          </w:p>
        </w:tc>
      </w:tr>
      <w:tr w:rsidR="00393940" w:rsidTr="003813C1">
        <w:tc>
          <w:tcPr>
            <w:tcW w:w="4927" w:type="dxa"/>
          </w:tcPr>
          <w:p w:rsidR="00393940" w:rsidRPr="00B36CAF" w:rsidRDefault="00393940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928" w:type="dxa"/>
          </w:tcPr>
          <w:p w:rsidR="00393940" w:rsidRPr="00B36CAF" w:rsidRDefault="00A72418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</w:tr>
      <w:tr w:rsidR="003813C1" w:rsidTr="003813C1">
        <w:tc>
          <w:tcPr>
            <w:tcW w:w="4927" w:type="dxa"/>
          </w:tcPr>
          <w:p w:rsidR="003813C1" w:rsidRDefault="003813C1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928" w:type="dxa"/>
          </w:tcPr>
          <w:p w:rsidR="003813C1" w:rsidRDefault="003813C1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Пользователь просматривает доступную на сайте информацию</w:t>
            </w:r>
          </w:p>
        </w:tc>
      </w:tr>
      <w:tr w:rsidR="003813C1" w:rsidTr="003813C1">
        <w:tc>
          <w:tcPr>
            <w:tcW w:w="4927" w:type="dxa"/>
          </w:tcPr>
          <w:p w:rsidR="003813C1" w:rsidRDefault="003813C1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928" w:type="dxa"/>
          </w:tcPr>
          <w:p w:rsidR="003813C1" w:rsidRDefault="003813C1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Просмотр информации</w:t>
            </w:r>
          </w:p>
        </w:tc>
      </w:tr>
      <w:tr w:rsidR="003813C1" w:rsidTr="003813C1">
        <w:tc>
          <w:tcPr>
            <w:tcW w:w="4927" w:type="dxa"/>
          </w:tcPr>
          <w:p w:rsidR="003813C1" w:rsidRDefault="003813C1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928" w:type="dxa"/>
          </w:tcPr>
          <w:p w:rsidR="003813C1" w:rsidRDefault="003813C1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3813C1" w:rsidTr="003813C1">
        <w:tc>
          <w:tcPr>
            <w:tcW w:w="4927" w:type="dxa"/>
          </w:tcPr>
          <w:p w:rsidR="003813C1" w:rsidRDefault="003813C1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928" w:type="dxa"/>
            <w:tcBorders>
              <w:bottom w:val="single" w:sz="4" w:space="0" w:color="auto"/>
            </w:tcBorders>
          </w:tcPr>
          <w:p w:rsidR="003813C1" w:rsidRDefault="003813C1" w:rsidP="0039394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393940" w:rsidRDefault="00393940" w:rsidP="00393940"/>
    <w:p w:rsidR="00393940" w:rsidRDefault="00393940" w:rsidP="00393940"/>
    <w:p w:rsidR="00393940" w:rsidRDefault="00393940" w:rsidP="00393940"/>
    <w:p w:rsidR="00393940" w:rsidRDefault="00393940" w:rsidP="00393940"/>
    <w:p w:rsidR="00AD10ED" w:rsidRDefault="00393940" w:rsidP="003813C1">
      <w:pPr>
        <w:spacing w:line="360" w:lineRule="auto"/>
      </w:pPr>
      <w:r>
        <w:tab/>
      </w:r>
    </w:p>
    <w:p w:rsidR="003813C1" w:rsidRDefault="003813C1" w:rsidP="003813C1">
      <w:pPr>
        <w:spacing w:line="360" w:lineRule="auto"/>
      </w:pPr>
    </w:p>
    <w:p w:rsidR="003813C1" w:rsidRPr="00393940" w:rsidRDefault="003813C1" w:rsidP="003813C1">
      <w:pPr>
        <w:spacing w:line="360" w:lineRule="auto"/>
        <w:rPr>
          <w:sz w:val="28"/>
          <w:szCs w:val="28"/>
        </w:rPr>
      </w:pPr>
    </w:p>
    <w:p w:rsidR="00AD10ED" w:rsidRDefault="00712315" w:rsidP="00A7241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</w:t>
      </w:r>
      <w:r w:rsidR="00A72418">
        <w:rPr>
          <w:sz w:val="28"/>
          <w:szCs w:val="28"/>
        </w:rPr>
        <w:t xml:space="preserve"> –</w:t>
      </w:r>
      <w:r w:rsidR="00580018">
        <w:rPr>
          <w:sz w:val="28"/>
          <w:szCs w:val="28"/>
        </w:rPr>
        <w:t xml:space="preserve"> Описание сценария «</w:t>
      </w:r>
      <w:r w:rsidR="003813C1">
        <w:rPr>
          <w:sz w:val="28"/>
          <w:szCs w:val="28"/>
        </w:rPr>
        <w:t>Оформление запроса</w:t>
      </w:r>
      <w:r w:rsidR="00A72418"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3"/>
        <w:gridCol w:w="4787"/>
      </w:tblGrid>
      <w:tr w:rsidR="00A72418" w:rsidRPr="00B36CAF" w:rsidTr="00A72418">
        <w:tc>
          <w:tcPr>
            <w:tcW w:w="4783" w:type="dxa"/>
          </w:tcPr>
          <w:p w:rsidR="00A72418" w:rsidRPr="00B36CAF" w:rsidRDefault="00A72418" w:rsidP="009339A3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787" w:type="dxa"/>
          </w:tcPr>
          <w:p w:rsidR="00A72418" w:rsidRPr="00B36CAF" w:rsidRDefault="004F0E7D" w:rsidP="009339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Обработка вызова</w:t>
            </w:r>
          </w:p>
        </w:tc>
      </w:tr>
      <w:tr w:rsidR="00A72418" w:rsidRPr="00B36CAF" w:rsidTr="00A72418">
        <w:tc>
          <w:tcPr>
            <w:tcW w:w="4783" w:type="dxa"/>
          </w:tcPr>
          <w:p w:rsidR="00A72418" w:rsidRPr="00B36CAF" w:rsidRDefault="00A72418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787" w:type="dxa"/>
          </w:tcPr>
          <w:p w:rsidR="00A72418" w:rsidRPr="00B36CAF" w:rsidRDefault="003813C1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</w:tr>
      <w:tr w:rsidR="00A72418" w:rsidRPr="00B36CAF" w:rsidTr="00A72418">
        <w:tc>
          <w:tcPr>
            <w:tcW w:w="4783" w:type="dxa"/>
          </w:tcPr>
          <w:p w:rsidR="00A72418" w:rsidRPr="00B36CAF" w:rsidRDefault="00A72418" w:rsidP="00A72418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787" w:type="dxa"/>
          </w:tcPr>
          <w:p w:rsidR="00A72418" w:rsidRPr="00B36CAF" w:rsidRDefault="003813C1" w:rsidP="00A72418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Пользователь оформляет запрос на сайте</w:t>
            </w:r>
          </w:p>
        </w:tc>
      </w:tr>
      <w:tr w:rsidR="00A72418" w:rsidRPr="00B36CAF" w:rsidTr="00A72418">
        <w:tc>
          <w:tcPr>
            <w:tcW w:w="4783" w:type="dxa"/>
          </w:tcPr>
          <w:p w:rsidR="00A72418" w:rsidRPr="00B36CAF" w:rsidRDefault="00A72418" w:rsidP="00A72418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787" w:type="dxa"/>
          </w:tcPr>
          <w:p w:rsidR="00A72418" w:rsidRPr="00B36CAF" w:rsidRDefault="003813C1" w:rsidP="00A72418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Оформление запроса</w:t>
            </w:r>
          </w:p>
        </w:tc>
      </w:tr>
      <w:tr w:rsidR="00A72418" w:rsidRPr="00B36CAF" w:rsidTr="00A72418">
        <w:tc>
          <w:tcPr>
            <w:tcW w:w="4783" w:type="dxa"/>
          </w:tcPr>
          <w:p w:rsidR="00A72418" w:rsidRPr="00B36CAF" w:rsidRDefault="00A72418" w:rsidP="00A72418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787" w:type="dxa"/>
          </w:tcPr>
          <w:p w:rsidR="00A72418" w:rsidRPr="00B36CAF" w:rsidRDefault="00A72418" w:rsidP="00A72418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A72418" w:rsidRPr="00B36CAF" w:rsidTr="00A72418">
        <w:tc>
          <w:tcPr>
            <w:tcW w:w="4783" w:type="dxa"/>
          </w:tcPr>
          <w:p w:rsidR="00A72418" w:rsidRPr="00B36CAF" w:rsidRDefault="00A72418" w:rsidP="00A72418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787" w:type="dxa"/>
          </w:tcPr>
          <w:p w:rsidR="00A72418" w:rsidRDefault="00A72418" w:rsidP="00A72418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Включает в себя вырианты использования: </w:t>
            </w:r>
          </w:p>
          <w:p w:rsidR="00A72418" w:rsidRPr="00A72418" w:rsidRDefault="003813C1" w:rsidP="00A72418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обработка запроса.</w:t>
            </w:r>
          </w:p>
        </w:tc>
      </w:tr>
    </w:tbl>
    <w:p w:rsidR="00A72418" w:rsidRDefault="00A72418" w:rsidP="00AD10ED">
      <w:pPr>
        <w:spacing w:after="240" w:line="360" w:lineRule="auto"/>
        <w:rPr>
          <w:sz w:val="28"/>
          <w:szCs w:val="28"/>
        </w:rPr>
      </w:pPr>
    </w:p>
    <w:p w:rsidR="003813C1" w:rsidRDefault="003813C1" w:rsidP="00AD10ED">
      <w:pPr>
        <w:spacing w:after="240" w:line="360" w:lineRule="auto"/>
        <w:rPr>
          <w:sz w:val="28"/>
          <w:szCs w:val="28"/>
        </w:rPr>
      </w:pPr>
    </w:p>
    <w:p w:rsidR="00A72418" w:rsidRDefault="00712315" w:rsidP="00A7241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5</w:t>
      </w:r>
      <w:r w:rsidR="003813C1">
        <w:rPr>
          <w:sz w:val="28"/>
          <w:szCs w:val="28"/>
        </w:rPr>
        <w:t xml:space="preserve"> – Описание сценария «Редактирование данных</w:t>
      </w:r>
      <w:r w:rsidR="00A72418"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3"/>
        <w:gridCol w:w="4787"/>
      </w:tblGrid>
      <w:tr w:rsidR="00A72418" w:rsidRPr="00B36CAF" w:rsidTr="009339A3">
        <w:tc>
          <w:tcPr>
            <w:tcW w:w="4783" w:type="dxa"/>
          </w:tcPr>
          <w:p w:rsidR="00A72418" w:rsidRPr="00B36CAF" w:rsidRDefault="00A72418" w:rsidP="009339A3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787" w:type="dxa"/>
          </w:tcPr>
          <w:p w:rsidR="00A72418" w:rsidRPr="00B36CAF" w:rsidRDefault="004F0E7D" w:rsidP="009339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Определение статуса</w:t>
            </w:r>
          </w:p>
        </w:tc>
      </w:tr>
      <w:tr w:rsidR="00A72418" w:rsidRPr="00B36CAF" w:rsidTr="009339A3">
        <w:tc>
          <w:tcPr>
            <w:tcW w:w="4783" w:type="dxa"/>
          </w:tcPr>
          <w:p w:rsidR="00A72418" w:rsidRPr="00B36CAF" w:rsidRDefault="00A72418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787" w:type="dxa"/>
          </w:tcPr>
          <w:p w:rsidR="00A72418" w:rsidRPr="00B36CAF" w:rsidRDefault="003813C1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Администратор</w:t>
            </w:r>
          </w:p>
        </w:tc>
      </w:tr>
      <w:tr w:rsidR="00A72418" w:rsidRPr="00B36CAF" w:rsidTr="009339A3">
        <w:tc>
          <w:tcPr>
            <w:tcW w:w="4783" w:type="dxa"/>
          </w:tcPr>
          <w:p w:rsidR="00A72418" w:rsidRPr="00B36CAF" w:rsidRDefault="00A72418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787" w:type="dxa"/>
          </w:tcPr>
          <w:p w:rsidR="00A72418" w:rsidRPr="00B36CAF" w:rsidRDefault="003813C1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Администратор редактирует данные, отображаемые на сайте</w:t>
            </w:r>
          </w:p>
        </w:tc>
      </w:tr>
      <w:tr w:rsidR="00A72418" w:rsidRPr="00B36CAF" w:rsidTr="009339A3">
        <w:tc>
          <w:tcPr>
            <w:tcW w:w="4783" w:type="dxa"/>
          </w:tcPr>
          <w:p w:rsidR="00A72418" w:rsidRPr="00B36CAF" w:rsidRDefault="00A72418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787" w:type="dxa"/>
          </w:tcPr>
          <w:p w:rsidR="00A72418" w:rsidRPr="00B36CAF" w:rsidRDefault="003813C1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Редактирование данных</w:t>
            </w:r>
          </w:p>
        </w:tc>
      </w:tr>
      <w:tr w:rsidR="00A72418" w:rsidRPr="00B36CAF" w:rsidTr="009339A3">
        <w:tc>
          <w:tcPr>
            <w:tcW w:w="4783" w:type="dxa"/>
          </w:tcPr>
          <w:p w:rsidR="00A72418" w:rsidRPr="00B36CAF" w:rsidRDefault="00A72418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787" w:type="dxa"/>
          </w:tcPr>
          <w:p w:rsidR="00A72418" w:rsidRPr="00B36CAF" w:rsidRDefault="00A72418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A72418" w:rsidRPr="00B36CAF" w:rsidTr="009339A3">
        <w:tc>
          <w:tcPr>
            <w:tcW w:w="4783" w:type="dxa"/>
          </w:tcPr>
          <w:p w:rsidR="00A72418" w:rsidRPr="00B36CAF" w:rsidRDefault="00A72418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787" w:type="dxa"/>
          </w:tcPr>
          <w:p w:rsidR="00A72418" w:rsidRPr="00A72418" w:rsidRDefault="008D3B62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A72418" w:rsidRDefault="00A72418" w:rsidP="00AD10ED">
      <w:pPr>
        <w:spacing w:after="240" w:line="360" w:lineRule="auto"/>
        <w:rPr>
          <w:sz w:val="28"/>
          <w:szCs w:val="28"/>
        </w:rPr>
      </w:pPr>
    </w:p>
    <w:p w:rsidR="008D3B62" w:rsidRDefault="008D3B62" w:rsidP="00AD10ED">
      <w:pPr>
        <w:spacing w:after="240" w:line="360" w:lineRule="auto"/>
        <w:rPr>
          <w:sz w:val="28"/>
          <w:szCs w:val="28"/>
        </w:rPr>
      </w:pPr>
    </w:p>
    <w:p w:rsidR="008D3B62" w:rsidRDefault="00712315" w:rsidP="008D3B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="008D3B62">
        <w:rPr>
          <w:sz w:val="28"/>
          <w:szCs w:val="28"/>
        </w:rPr>
        <w:t xml:space="preserve"> – Описание сценария «</w:t>
      </w:r>
      <w:r w:rsidR="003813C1">
        <w:rPr>
          <w:sz w:val="28"/>
          <w:szCs w:val="28"/>
        </w:rPr>
        <w:t>Обработка вызова</w:t>
      </w:r>
      <w:r w:rsidR="008D3B62"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3"/>
        <w:gridCol w:w="4787"/>
      </w:tblGrid>
      <w:tr w:rsidR="008D3B62" w:rsidRPr="00B36CAF" w:rsidTr="009339A3">
        <w:tc>
          <w:tcPr>
            <w:tcW w:w="4783" w:type="dxa"/>
          </w:tcPr>
          <w:p w:rsidR="008D3B62" w:rsidRPr="00B36CAF" w:rsidRDefault="008D3B62" w:rsidP="009339A3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787" w:type="dxa"/>
          </w:tcPr>
          <w:p w:rsidR="008D3B62" w:rsidRPr="00B36CAF" w:rsidRDefault="004F0E7D" w:rsidP="009339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Формирование отчёта</w:t>
            </w:r>
          </w:p>
        </w:tc>
      </w:tr>
      <w:tr w:rsidR="008D3B62" w:rsidRPr="00B36CAF" w:rsidTr="009339A3">
        <w:tc>
          <w:tcPr>
            <w:tcW w:w="4783" w:type="dxa"/>
          </w:tcPr>
          <w:p w:rsidR="008D3B62" w:rsidRPr="00B36CAF" w:rsidRDefault="008D3B62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787" w:type="dxa"/>
          </w:tcPr>
          <w:p w:rsidR="008D3B62" w:rsidRPr="00B36CAF" w:rsidRDefault="003813C1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Администратор</w:t>
            </w:r>
          </w:p>
        </w:tc>
      </w:tr>
      <w:tr w:rsidR="008D3B62" w:rsidRPr="00B36CAF" w:rsidTr="009339A3">
        <w:tc>
          <w:tcPr>
            <w:tcW w:w="4783" w:type="dxa"/>
          </w:tcPr>
          <w:p w:rsidR="008D3B62" w:rsidRPr="00B36CAF" w:rsidRDefault="008D3B62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787" w:type="dxa"/>
          </w:tcPr>
          <w:p w:rsidR="008D3B62" w:rsidRPr="00B36CAF" w:rsidRDefault="003813C1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Администратор обрабатывает вызов, оставленный на сайте</w:t>
            </w:r>
          </w:p>
        </w:tc>
      </w:tr>
      <w:tr w:rsidR="008D3B62" w:rsidRPr="00B36CAF" w:rsidTr="009339A3">
        <w:tc>
          <w:tcPr>
            <w:tcW w:w="4783" w:type="dxa"/>
          </w:tcPr>
          <w:p w:rsidR="008D3B62" w:rsidRPr="00B36CAF" w:rsidRDefault="008D3B62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787" w:type="dxa"/>
          </w:tcPr>
          <w:p w:rsidR="008D3B62" w:rsidRPr="00B36CAF" w:rsidRDefault="003813C1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Обработка вызова</w:t>
            </w:r>
          </w:p>
        </w:tc>
      </w:tr>
      <w:tr w:rsidR="008D3B62" w:rsidRPr="00B36CAF" w:rsidTr="009339A3">
        <w:tc>
          <w:tcPr>
            <w:tcW w:w="4783" w:type="dxa"/>
          </w:tcPr>
          <w:p w:rsidR="008D3B62" w:rsidRPr="00B36CAF" w:rsidRDefault="008D3B62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787" w:type="dxa"/>
          </w:tcPr>
          <w:p w:rsidR="008D3B62" w:rsidRPr="00B36CAF" w:rsidRDefault="008D3B62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8D3B62" w:rsidRPr="00B36CAF" w:rsidTr="009339A3">
        <w:tc>
          <w:tcPr>
            <w:tcW w:w="4783" w:type="dxa"/>
          </w:tcPr>
          <w:p w:rsidR="008D3B62" w:rsidRPr="00B36CAF" w:rsidRDefault="008D3B62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787" w:type="dxa"/>
          </w:tcPr>
          <w:p w:rsidR="008D3B62" w:rsidRPr="00A72418" w:rsidRDefault="008D3B62" w:rsidP="009339A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8D3B62" w:rsidRDefault="008D3B62" w:rsidP="00AD10ED">
      <w:pPr>
        <w:spacing w:after="240" w:line="360" w:lineRule="auto"/>
        <w:rPr>
          <w:sz w:val="28"/>
          <w:szCs w:val="28"/>
        </w:rPr>
      </w:pPr>
    </w:p>
    <w:p w:rsidR="008D3B62" w:rsidRDefault="00712315" w:rsidP="00AD10ED">
      <w:p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7</w:t>
      </w:r>
      <w:r w:rsidR="008D3B62">
        <w:rPr>
          <w:sz w:val="28"/>
          <w:szCs w:val="28"/>
        </w:rPr>
        <w:t xml:space="preserve"> – Сценарий успешного выполнения варианта использования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3"/>
        <w:gridCol w:w="4787"/>
      </w:tblGrid>
      <w:tr w:rsidR="008D3B62" w:rsidRPr="00B36CAF" w:rsidTr="009339A3">
        <w:tc>
          <w:tcPr>
            <w:tcW w:w="4783" w:type="dxa"/>
          </w:tcPr>
          <w:p w:rsidR="008D3B62" w:rsidRPr="00B36CAF" w:rsidRDefault="008D3B62" w:rsidP="009339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Действия актёров</w:t>
            </w:r>
          </w:p>
        </w:tc>
        <w:tc>
          <w:tcPr>
            <w:tcW w:w="4787" w:type="dxa"/>
          </w:tcPr>
          <w:p w:rsidR="008D3B62" w:rsidRPr="00B36CAF" w:rsidRDefault="008D3B62" w:rsidP="009339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Отклик системы</w:t>
            </w:r>
          </w:p>
        </w:tc>
      </w:tr>
      <w:tr w:rsidR="008D3B62" w:rsidRPr="00B36CAF" w:rsidTr="009339A3">
        <w:tc>
          <w:tcPr>
            <w:tcW w:w="4783" w:type="dxa"/>
          </w:tcPr>
          <w:p w:rsidR="008D3B62" w:rsidRPr="003813C1" w:rsidRDefault="003813C1" w:rsidP="00FC3589">
            <w:pPr>
              <w:pStyle w:val="a9"/>
              <w:numPr>
                <w:ilvl w:val="0"/>
                <w:numId w:val="17"/>
              </w:numPr>
              <w:spacing w:line="360" w:lineRule="auto"/>
              <w:ind w:left="0" w:hanging="11"/>
              <w:rPr>
                <w:szCs w:val="28"/>
              </w:rPr>
            </w:pPr>
            <w:r w:rsidRPr="003813C1">
              <w:rPr>
                <w:szCs w:val="28"/>
              </w:rPr>
              <w:t>Администратор редактирует данные для просмотра на сайте</w:t>
            </w:r>
          </w:p>
          <w:p w:rsidR="003813C1" w:rsidRDefault="00FC3589" w:rsidP="00FC3589">
            <w:pPr>
              <w:pStyle w:val="a9"/>
              <w:numPr>
                <w:ilvl w:val="0"/>
                <w:numId w:val="17"/>
              </w:numPr>
              <w:spacing w:line="360" w:lineRule="auto"/>
              <w:ind w:left="0" w:hanging="11"/>
              <w:rPr>
                <w:szCs w:val="28"/>
              </w:rPr>
            </w:pPr>
            <w:r>
              <w:rPr>
                <w:szCs w:val="28"/>
              </w:rPr>
              <w:t>Пользователь просматривает информацию на сайте</w:t>
            </w:r>
          </w:p>
          <w:p w:rsidR="00FC3589" w:rsidRPr="003813C1" w:rsidRDefault="00FC3589" w:rsidP="00FC3589">
            <w:pPr>
              <w:pStyle w:val="a9"/>
              <w:numPr>
                <w:ilvl w:val="0"/>
                <w:numId w:val="17"/>
              </w:numPr>
              <w:spacing w:line="360" w:lineRule="auto"/>
              <w:ind w:left="0" w:hanging="11"/>
              <w:rPr>
                <w:szCs w:val="28"/>
              </w:rPr>
            </w:pPr>
            <w:r>
              <w:rPr>
                <w:szCs w:val="28"/>
              </w:rPr>
              <w:t>Пользователь оформляет запрос на сайте</w:t>
            </w:r>
          </w:p>
        </w:tc>
        <w:tc>
          <w:tcPr>
            <w:tcW w:w="4787" w:type="dxa"/>
          </w:tcPr>
          <w:p w:rsidR="00FC3589" w:rsidRPr="00FC3589" w:rsidRDefault="00FC3589" w:rsidP="00FC3589">
            <w:pPr>
              <w:pStyle w:val="a9"/>
              <w:numPr>
                <w:ilvl w:val="0"/>
                <w:numId w:val="17"/>
              </w:numPr>
              <w:spacing w:line="360" w:lineRule="auto"/>
              <w:ind w:left="33" w:firstLine="22"/>
              <w:rPr>
                <w:szCs w:val="28"/>
              </w:rPr>
            </w:pPr>
            <w:r>
              <w:rPr>
                <w:szCs w:val="28"/>
              </w:rPr>
              <w:t>Администратор обрабатывает запросы, которые были оставлены на сайте</w:t>
            </w:r>
          </w:p>
          <w:p w:rsidR="008D3B62" w:rsidRPr="00B36CAF" w:rsidRDefault="008D3B62" w:rsidP="009339A3">
            <w:pPr>
              <w:spacing w:line="360" w:lineRule="auto"/>
              <w:rPr>
                <w:szCs w:val="28"/>
              </w:rPr>
            </w:pPr>
          </w:p>
        </w:tc>
      </w:tr>
    </w:tbl>
    <w:p w:rsidR="008D3B62" w:rsidRDefault="008D3B62" w:rsidP="005428F4">
      <w:pPr>
        <w:spacing w:line="360" w:lineRule="auto"/>
        <w:rPr>
          <w:sz w:val="28"/>
          <w:szCs w:val="28"/>
        </w:rPr>
      </w:pPr>
    </w:p>
    <w:p w:rsidR="008D3B62" w:rsidRDefault="008D3B62" w:rsidP="005428F4">
      <w:pPr>
        <w:spacing w:line="360" w:lineRule="auto"/>
        <w:rPr>
          <w:sz w:val="28"/>
          <w:szCs w:val="28"/>
        </w:rPr>
      </w:pPr>
    </w:p>
    <w:p w:rsidR="005428F4" w:rsidRDefault="005428F4" w:rsidP="005428F4">
      <w:pPr>
        <w:spacing w:line="360" w:lineRule="auto"/>
        <w:rPr>
          <w:sz w:val="28"/>
          <w:szCs w:val="28"/>
        </w:rPr>
      </w:pPr>
    </w:p>
    <w:p w:rsidR="00AD10ED" w:rsidRPr="00903E2F" w:rsidRDefault="00903E2F" w:rsidP="005428F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2.3.</w:t>
      </w:r>
      <w:r w:rsidR="003A2F20" w:rsidRPr="00903E2F">
        <w:rPr>
          <w:sz w:val="28"/>
          <w:szCs w:val="28"/>
        </w:rPr>
        <w:t xml:space="preserve"> </w:t>
      </w:r>
      <w:r w:rsidR="00A46CC7" w:rsidRPr="00903E2F">
        <w:rPr>
          <w:sz w:val="28"/>
          <w:szCs w:val="28"/>
        </w:rPr>
        <w:t>Разработка пользовательского интерфейса ПО</w:t>
      </w:r>
    </w:p>
    <w:p w:rsidR="00AD10ED" w:rsidRDefault="00AD10ED" w:rsidP="005428F4">
      <w:pPr>
        <w:spacing w:line="360" w:lineRule="auto"/>
        <w:ind w:left="709"/>
        <w:rPr>
          <w:sz w:val="28"/>
          <w:szCs w:val="28"/>
        </w:rPr>
      </w:pPr>
    </w:p>
    <w:p w:rsidR="005428F4" w:rsidRPr="00AD10ED" w:rsidRDefault="005428F4" w:rsidP="005428F4">
      <w:pPr>
        <w:spacing w:line="360" w:lineRule="auto"/>
        <w:ind w:left="709"/>
        <w:rPr>
          <w:sz w:val="28"/>
          <w:szCs w:val="28"/>
        </w:rPr>
      </w:pPr>
    </w:p>
    <w:p w:rsidR="00AD10ED" w:rsidRDefault="00AD10ED" w:rsidP="005428F4">
      <w:pPr>
        <w:spacing w:line="360" w:lineRule="auto"/>
        <w:rPr>
          <w:sz w:val="28"/>
          <w:szCs w:val="28"/>
          <w:highlight w:val="yellow"/>
        </w:rPr>
      </w:pPr>
    </w:p>
    <w:p w:rsidR="007C3756" w:rsidRPr="00DB279D" w:rsidRDefault="00DB279D" w:rsidP="00DB279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 w:rsidR="007C3756" w:rsidRPr="00DB279D">
        <w:rPr>
          <w:sz w:val="28"/>
          <w:szCs w:val="28"/>
        </w:rPr>
        <w:t>Разработка требований к интерфейсу</w:t>
      </w:r>
    </w:p>
    <w:p w:rsidR="00B30A68" w:rsidRPr="00B30A68" w:rsidRDefault="00B30A68" w:rsidP="00A944BD">
      <w:pPr>
        <w:spacing w:line="360" w:lineRule="auto"/>
        <w:ind w:firstLine="698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B30A68">
        <w:rPr>
          <w:color w:val="000000"/>
          <w:sz w:val="28"/>
          <w:szCs w:val="28"/>
          <w:shd w:val="clear" w:color="auto" w:fill="FFFFFF"/>
        </w:rPr>
        <w:t>Основные требования к пользовательскому интерфейсу:</w:t>
      </w:r>
      <w:r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B30A68" w:rsidRDefault="00AD10ED" w:rsidP="00AD10ED">
      <w:pPr>
        <w:pStyle w:val="a9"/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B30A68" w:rsidRPr="00B30A68">
        <w:rPr>
          <w:color w:val="000000"/>
          <w:sz w:val="28"/>
          <w:szCs w:val="28"/>
          <w:shd w:val="clear" w:color="auto" w:fill="FFFFFF"/>
        </w:rPr>
        <w:t>функциональность (соответствие задачам пользователя);</w:t>
      </w:r>
      <w:r w:rsidR="00B30A68"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B30A68" w:rsidRDefault="00AD10ED" w:rsidP="00AD10ED">
      <w:pPr>
        <w:pStyle w:val="a9"/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B30A68" w:rsidRPr="00B30A68">
        <w:rPr>
          <w:color w:val="000000"/>
          <w:sz w:val="28"/>
          <w:szCs w:val="28"/>
          <w:shd w:val="clear" w:color="auto" w:fill="FFFFFF"/>
        </w:rPr>
        <w:t>соответствие технологии;</w:t>
      </w:r>
      <w:r w:rsidR="00B30A68"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B30A68" w:rsidRDefault="00AD10ED" w:rsidP="00AD10ED">
      <w:pPr>
        <w:pStyle w:val="a9"/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B30A68" w:rsidRPr="00B30A68">
        <w:rPr>
          <w:color w:val="000000"/>
          <w:sz w:val="28"/>
          <w:szCs w:val="28"/>
          <w:shd w:val="clear" w:color="auto" w:fill="FFFFFF"/>
        </w:rPr>
        <w:t>понятность и логичность;</w:t>
      </w:r>
      <w:r w:rsidR="00B30A68"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B30A68" w:rsidRDefault="00AD10ED" w:rsidP="00AD10ED">
      <w:pPr>
        <w:pStyle w:val="a9"/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B30A68" w:rsidRPr="00B30A68">
        <w:rPr>
          <w:color w:val="000000"/>
          <w:sz w:val="28"/>
          <w:szCs w:val="28"/>
          <w:shd w:val="clear" w:color="auto" w:fill="FFFFFF"/>
        </w:rPr>
        <w:t>обеспечение высокой скорости работы пользователя;</w:t>
      </w:r>
      <w:r w:rsidR="00B30A68"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B30A68" w:rsidRDefault="00AD10ED" w:rsidP="00AD10ED">
      <w:pPr>
        <w:pStyle w:val="a9"/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B30A68" w:rsidRPr="00B30A68">
        <w:rPr>
          <w:color w:val="000000"/>
          <w:sz w:val="28"/>
          <w:szCs w:val="28"/>
          <w:shd w:val="clear" w:color="auto" w:fill="FFFFFF"/>
        </w:rPr>
        <w:t>обеспечение защиты от человеческих ошибок;</w:t>
      </w:r>
      <w:r w:rsidR="00B30A68"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B30A68" w:rsidRDefault="00AD10ED" w:rsidP="00AD10ED">
      <w:pPr>
        <w:pStyle w:val="a9"/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B30A68" w:rsidRPr="00B30A68">
        <w:rPr>
          <w:color w:val="000000"/>
          <w:sz w:val="28"/>
          <w:szCs w:val="28"/>
          <w:shd w:val="clear" w:color="auto" w:fill="FFFFFF"/>
        </w:rPr>
        <w:t>быстрое обучение пользователя;</w:t>
      </w:r>
      <w:r w:rsidR="00B30A68"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B30A68" w:rsidRDefault="00AD10ED" w:rsidP="00AD10ED">
      <w:pPr>
        <w:pStyle w:val="a9"/>
        <w:spacing w:line="360" w:lineRule="auto"/>
        <w:ind w:left="141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B30A68" w:rsidRPr="00B30A68">
        <w:rPr>
          <w:color w:val="000000"/>
          <w:sz w:val="28"/>
          <w:szCs w:val="28"/>
          <w:shd w:val="clear" w:color="auto" w:fill="FFFFFF"/>
        </w:rPr>
        <w:t>субъективное удовлетворение пользователя.</w:t>
      </w:r>
    </w:p>
    <w:p w:rsidR="00A944BD" w:rsidRDefault="00A944BD" w:rsidP="00A944BD">
      <w:pPr>
        <w:pStyle w:val="a9"/>
        <w:spacing w:after="240" w:line="360" w:lineRule="auto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A944BD">
        <w:rPr>
          <w:color w:val="000000"/>
          <w:sz w:val="28"/>
          <w:szCs w:val="28"/>
          <w:shd w:val="clear" w:color="auto" w:fill="FFFFFF"/>
        </w:rPr>
        <w:t>Требования к расположению элементов управления:</w:t>
      </w:r>
      <w:r w:rsidRPr="00A944BD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A944BD" w:rsidRDefault="00AD10ED" w:rsidP="00AD10ED">
      <w:pPr>
        <w:pStyle w:val="a9"/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A944BD">
        <w:rPr>
          <w:color w:val="000000"/>
          <w:sz w:val="28"/>
          <w:szCs w:val="28"/>
          <w:shd w:val="clear" w:color="auto" w:fill="FFFFFF"/>
        </w:rPr>
        <w:t>элементы меню следует группировать</w:t>
      </w:r>
      <w:r w:rsidR="00A944BD" w:rsidRPr="00B30A68">
        <w:rPr>
          <w:color w:val="000000"/>
          <w:sz w:val="28"/>
          <w:szCs w:val="28"/>
          <w:shd w:val="clear" w:color="auto" w:fill="FFFFFF"/>
        </w:rPr>
        <w:t>;</w:t>
      </w:r>
      <w:r w:rsidR="00A944BD"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A944BD" w:rsidRDefault="00AD10ED" w:rsidP="00AD10ED">
      <w:pPr>
        <w:pStyle w:val="a9"/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A944BD">
        <w:rPr>
          <w:color w:val="000000"/>
          <w:sz w:val="28"/>
          <w:szCs w:val="28"/>
          <w:shd w:val="clear" w:color="auto" w:fill="FFFFFF"/>
        </w:rPr>
        <w:t>группы следует разделять либо разделительными полосками либо «визуальными паузами»</w:t>
      </w:r>
      <w:r w:rsidR="00A944BD" w:rsidRPr="00B30A68">
        <w:rPr>
          <w:color w:val="000000"/>
          <w:sz w:val="28"/>
          <w:szCs w:val="28"/>
          <w:shd w:val="clear" w:color="auto" w:fill="FFFFFF"/>
        </w:rPr>
        <w:t>;</w:t>
      </w:r>
      <w:r w:rsidR="00A944BD"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A944BD" w:rsidRDefault="00AD10ED" w:rsidP="00AD10ED">
      <w:pPr>
        <w:pStyle w:val="a9"/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- </w:t>
      </w:r>
      <w:r w:rsidR="00A944BD" w:rsidRPr="00A944BD">
        <w:rPr>
          <w:color w:val="000000"/>
          <w:sz w:val="28"/>
          <w:szCs w:val="28"/>
          <w:shd w:val="clear" w:color="auto" w:fill="FFFFFF"/>
        </w:rPr>
        <w:t>часто используемые элементы целесообразно располагать в левой верхней части экрана, редко используемые - в правой нижней части</w:t>
      </w:r>
      <w:r w:rsidR="00A944BD" w:rsidRPr="00B30A68">
        <w:rPr>
          <w:color w:val="000000"/>
          <w:sz w:val="28"/>
          <w:szCs w:val="28"/>
          <w:shd w:val="clear" w:color="auto" w:fill="FFFFFF"/>
        </w:rPr>
        <w:t>;</w:t>
      </w:r>
      <w:r w:rsidR="00A944BD"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A944BD" w:rsidRDefault="00AD10ED" w:rsidP="00AD10ED">
      <w:pPr>
        <w:pStyle w:val="a9"/>
        <w:spacing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="00A944BD" w:rsidRPr="00A944BD">
        <w:rPr>
          <w:color w:val="000000"/>
          <w:sz w:val="28"/>
          <w:szCs w:val="28"/>
          <w:shd w:val="clear" w:color="auto" w:fill="FFFFFF"/>
        </w:rPr>
        <w:t>командные кнопки, управляющие окном, например, «Ок», «</w:t>
      </w:r>
      <w:r w:rsidR="00222641">
        <w:rPr>
          <w:color w:val="000000"/>
          <w:sz w:val="28"/>
          <w:szCs w:val="28"/>
          <w:shd w:val="clear" w:color="auto" w:fill="FFFFFF"/>
        </w:rPr>
        <w:t>Добавить</w:t>
      </w:r>
      <w:r w:rsidR="00A944BD" w:rsidRPr="00A944BD">
        <w:rPr>
          <w:color w:val="000000"/>
          <w:sz w:val="28"/>
          <w:szCs w:val="28"/>
          <w:shd w:val="clear" w:color="auto" w:fill="FFFFFF"/>
        </w:rPr>
        <w:t>», «</w:t>
      </w:r>
      <w:r w:rsidR="00222641">
        <w:rPr>
          <w:color w:val="000000"/>
          <w:sz w:val="28"/>
          <w:szCs w:val="28"/>
          <w:shd w:val="clear" w:color="auto" w:fill="FFFFFF"/>
        </w:rPr>
        <w:t>Отмена»</w:t>
      </w:r>
      <w:r w:rsidR="00A944BD" w:rsidRPr="00A944BD">
        <w:rPr>
          <w:color w:val="000000"/>
          <w:sz w:val="28"/>
          <w:szCs w:val="28"/>
          <w:shd w:val="clear" w:color="auto" w:fill="FFFFFF"/>
        </w:rPr>
        <w:t xml:space="preserve"> </w:t>
      </w:r>
      <w:r w:rsidR="00140A2D">
        <w:rPr>
          <w:color w:val="000000"/>
          <w:sz w:val="28"/>
          <w:szCs w:val="28"/>
          <w:shd w:val="clear" w:color="auto" w:fill="FFFFFF"/>
        </w:rPr>
        <w:t xml:space="preserve"> и др. </w:t>
      </w:r>
      <w:r w:rsidR="00A944BD" w:rsidRPr="00A944BD">
        <w:rPr>
          <w:color w:val="000000"/>
          <w:sz w:val="28"/>
          <w:szCs w:val="28"/>
          <w:shd w:val="clear" w:color="auto" w:fill="FFFFFF"/>
        </w:rPr>
        <w:t>должны быть расположены либо внизу окна, либо в правой его части (т.е. в той части окна, которая сканируется взглядом в последнюю очередь)</w:t>
      </w:r>
      <w:r w:rsidR="00140A2D">
        <w:rPr>
          <w:color w:val="000000"/>
          <w:sz w:val="28"/>
          <w:szCs w:val="28"/>
          <w:shd w:val="clear" w:color="auto" w:fill="FFFFFF"/>
        </w:rPr>
        <w:t>.</w:t>
      </w:r>
    </w:p>
    <w:p w:rsidR="00A944BD" w:rsidRPr="00A944BD" w:rsidRDefault="00A944BD" w:rsidP="00A944BD">
      <w:pPr>
        <w:spacing w:after="240" w:line="360" w:lineRule="auto"/>
        <w:rPr>
          <w:color w:val="000000"/>
          <w:sz w:val="28"/>
          <w:szCs w:val="28"/>
          <w:shd w:val="clear" w:color="auto" w:fill="FFFFFF"/>
        </w:rPr>
      </w:pPr>
    </w:p>
    <w:p w:rsidR="00A944BD" w:rsidRPr="005F159A" w:rsidRDefault="007C3756" w:rsidP="000F4651">
      <w:pPr>
        <w:pStyle w:val="a9"/>
        <w:numPr>
          <w:ilvl w:val="2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5F159A">
        <w:rPr>
          <w:sz w:val="28"/>
          <w:szCs w:val="28"/>
        </w:rPr>
        <w:t>Проектирование и описание элементов управления</w:t>
      </w:r>
    </w:p>
    <w:p w:rsidR="00A944BD" w:rsidRPr="00A944BD" w:rsidRDefault="00A944BD" w:rsidP="00A944BD">
      <w:pPr>
        <w:spacing w:after="240" w:line="360" w:lineRule="auto"/>
        <w:rPr>
          <w:sz w:val="28"/>
          <w:szCs w:val="28"/>
          <w:highlight w:val="yellow"/>
        </w:rPr>
      </w:pPr>
    </w:p>
    <w:p w:rsidR="003A2F20" w:rsidRDefault="00FC3589" w:rsidP="003A2F20">
      <w:pPr>
        <w:spacing w:after="240" w:line="600" w:lineRule="auto"/>
        <w:ind w:firstLine="708"/>
        <w:contextualSpacing/>
        <w:rPr>
          <w:sz w:val="28"/>
          <w:szCs w:val="28"/>
        </w:rPr>
      </w:pPr>
      <w:r>
        <w:rPr>
          <w:sz w:val="28"/>
          <w:szCs w:val="28"/>
        </w:rPr>
        <w:t>Интерфейс сайта</w:t>
      </w:r>
      <w:r w:rsidR="003A2F20" w:rsidRPr="00B5579A">
        <w:rPr>
          <w:sz w:val="28"/>
          <w:szCs w:val="28"/>
        </w:rPr>
        <w:t xml:space="preserve"> представлен на рисунках </w:t>
      </w:r>
      <w:r w:rsidR="0044656B" w:rsidRPr="00F73FC8">
        <w:rPr>
          <w:sz w:val="28"/>
          <w:szCs w:val="28"/>
        </w:rPr>
        <w:t>3</w:t>
      </w:r>
      <w:r w:rsidR="008A196F">
        <w:rPr>
          <w:sz w:val="28"/>
          <w:szCs w:val="28"/>
        </w:rPr>
        <w:t>-26</w:t>
      </w:r>
      <w:r w:rsidR="003A2F20">
        <w:rPr>
          <w:sz w:val="28"/>
          <w:szCs w:val="28"/>
        </w:rPr>
        <w:t>.</w:t>
      </w:r>
    </w:p>
    <w:p w:rsidR="003A2F20" w:rsidRDefault="003A2F20" w:rsidP="003A2F20">
      <w:pPr>
        <w:spacing w:after="240" w:line="360" w:lineRule="auto"/>
        <w:ind w:firstLine="708"/>
        <w:contextualSpacing/>
        <w:rPr>
          <w:sz w:val="28"/>
          <w:szCs w:val="28"/>
        </w:rPr>
      </w:pPr>
    </w:p>
    <w:p w:rsidR="003A2F20" w:rsidRPr="00B5579A" w:rsidRDefault="00FC3589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Главная страница</w:t>
      </w:r>
    </w:p>
    <w:p w:rsidR="003A2F20" w:rsidRPr="00B5579A" w:rsidRDefault="00FC3589" w:rsidP="003A2F2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01FCD7" wp14:editId="38D3A3A6">
            <wp:extent cx="5939790" cy="28975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20" w:rsidRPr="00B5579A" w:rsidRDefault="00AD10ED" w:rsidP="003A2F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</w:p>
    <w:p w:rsidR="003A2F20" w:rsidRPr="00B5579A" w:rsidRDefault="003A2F20" w:rsidP="003A2F20">
      <w:pPr>
        <w:jc w:val="center"/>
        <w:rPr>
          <w:sz w:val="28"/>
          <w:szCs w:val="28"/>
        </w:rPr>
      </w:pPr>
    </w:p>
    <w:p w:rsidR="00E71F81" w:rsidRDefault="00E71F81" w:rsidP="008D3B62">
      <w:pPr>
        <w:spacing w:line="360" w:lineRule="auto"/>
        <w:rPr>
          <w:sz w:val="28"/>
          <w:szCs w:val="28"/>
        </w:rPr>
      </w:pPr>
    </w:p>
    <w:p w:rsidR="00FC3589" w:rsidRDefault="00FC3589" w:rsidP="008D3B62">
      <w:pPr>
        <w:spacing w:line="360" w:lineRule="auto"/>
        <w:rPr>
          <w:sz w:val="28"/>
          <w:szCs w:val="28"/>
        </w:rPr>
      </w:pPr>
    </w:p>
    <w:p w:rsidR="00FC3589" w:rsidRDefault="00FC3589" w:rsidP="008D3B62">
      <w:pPr>
        <w:spacing w:line="360" w:lineRule="auto"/>
        <w:rPr>
          <w:sz w:val="28"/>
          <w:szCs w:val="28"/>
        </w:rPr>
      </w:pPr>
    </w:p>
    <w:p w:rsidR="00FC3589" w:rsidRDefault="00FC3589" w:rsidP="008D3B62">
      <w:pPr>
        <w:spacing w:line="360" w:lineRule="auto"/>
        <w:rPr>
          <w:sz w:val="28"/>
          <w:szCs w:val="28"/>
        </w:rPr>
      </w:pPr>
    </w:p>
    <w:p w:rsidR="003A2F20" w:rsidRPr="00B5579A" w:rsidRDefault="00FC3589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«Модельный ряд»</w:t>
      </w:r>
    </w:p>
    <w:p w:rsidR="003A2F20" w:rsidRPr="00B5579A" w:rsidRDefault="00FC3589" w:rsidP="003A2F2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2DD6F7" wp14:editId="36EC3ED1">
            <wp:extent cx="5939790" cy="290830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20" w:rsidRPr="00B5579A" w:rsidRDefault="003A2F20" w:rsidP="003A2F20">
      <w:pPr>
        <w:jc w:val="center"/>
        <w:rPr>
          <w:sz w:val="28"/>
          <w:szCs w:val="28"/>
          <w:lang w:val="en-US"/>
        </w:rPr>
      </w:pPr>
      <w:r w:rsidRPr="00B5579A">
        <w:rPr>
          <w:sz w:val="28"/>
          <w:szCs w:val="28"/>
        </w:rPr>
        <w:t xml:space="preserve">Рис. </w:t>
      </w:r>
      <w:r w:rsidR="00E71F81">
        <w:rPr>
          <w:sz w:val="28"/>
          <w:szCs w:val="28"/>
          <w:lang w:val="en-US"/>
        </w:rPr>
        <w:t>4</w:t>
      </w:r>
    </w:p>
    <w:p w:rsidR="003A2F20" w:rsidRPr="00B5579A" w:rsidRDefault="003A2F20" w:rsidP="003A2F20">
      <w:pPr>
        <w:spacing w:line="276" w:lineRule="auto"/>
        <w:jc w:val="center"/>
      </w:pPr>
    </w:p>
    <w:p w:rsidR="008D3B62" w:rsidRDefault="008D3B62" w:rsidP="003A2F20">
      <w:pPr>
        <w:spacing w:line="360" w:lineRule="auto"/>
        <w:jc w:val="center"/>
        <w:rPr>
          <w:sz w:val="28"/>
          <w:szCs w:val="28"/>
        </w:rPr>
      </w:pPr>
    </w:p>
    <w:p w:rsidR="003A2F20" w:rsidRPr="00B5579A" w:rsidRDefault="00FC3589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Форма «Сделать запрос»</w:t>
      </w:r>
    </w:p>
    <w:p w:rsidR="003A2F20" w:rsidRPr="00B5579A" w:rsidRDefault="00FC3589" w:rsidP="00E25AB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8CAB2" wp14:editId="78259CF8">
            <wp:extent cx="5355772" cy="41934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293" cy="419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20" w:rsidRDefault="00E25AB0" w:rsidP="003A2F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Рис.5</w:t>
      </w:r>
    </w:p>
    <w:p w:rsidR="003A2F20" w:rsidRPr="00B5579A" w:rsidRDefault="00FC3589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</w:t>
      </w:r>
      <w:r w:rsidR="005A7B54">
        <w:rPr>
          <w:sz w:val="28"/>
          <w:szCs w:val="28"/>
        </w:rPr>
        <w:t xml:space="preserve"> </w:t>
      </w:r>
      <w:r>
        <w:rPr>
          <w:sz w:val="28"/>
          <w:szCs w:val="28"/>
        </w:rPr>
        <w:t>«Монтаж</w:t>
      </w:r>
      <w:r w:rsidR="003A2F20" w:rsidRPr="00B5579A">
        <w:rPr>
          <w:sz w:val="28"/>
          <w:szCs w:val="28"/>
        </w:rPr>
        <w:t>»</w:t>
      </w:r>
    </w:p>
    <w:p w:rsidR="003A2F20" w:rsidRPr="00B5579A" w:rsidRDefault="00FC3589" w:rsidP="003A2F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7D4A06" wp14:editId="6BB54FBA">
            <wp:extent cx="5939790" cy="2910205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20" w:rsidRDefault="00E25AB0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Рис.6</w:t>
      </w:r>
    </w:p>
    <w:p w:rsidR="003A2F20" w:rsidRPr="00B5579A" w:rsidRDefault="003A2F20" w:rsidP="003A2F20">
      <w:pPr>
        <w:jc w:val="center"/>
        <w:rPr>
          <w:sz w:val="28"/>
          <w:szCs w:val="28"/>
        </w:rPr>
      </w:pPr>
    </w:p>
    <w:p w:rsidR="003A2F20" w:rsidRPr="00B5579A" w:rsidRDefault="00FC3589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</w:t>
      </w:r>
      <w:r w:rsidR="003A2F20" w:rsidRPr="00B5579A">
        <w:rPr>
          <w:sz w:val="28"/>
          <w:szCs w:val="28"/>
        </w:rPr>
        <w:t xml:space="preserve"> </w:t>
      </w:r>
      <w:r>
        <w:rPr>
          <w:sz w:val="28"/>
          <w:szCs w:val="28"/>
        </w:rPr>
        <w:t>«Доставка</w:t>
      </w:r>
      <w:r w:rsidR="003A2F20" w:rsidRPr="00B5579A">
        <w:rPr>
          <w:sz w:val="28"/>
          <w:szCs w:val="28"/>
        </w:rPr>
        <w:t>»</w:t>
      </w:r>
    </w:p>
    <w:p w:rsidR="003A2F20" w:rsidRPr="00B5579A" w:rsidRDefault="00FC3589" w:rsidP="003A2F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03E284" wp14:editId="036F437E">
            <wp:extent cx="5939790" cy="290830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20" w:rsidRPr="00B5579A" w:rsidRDefault="00EB198C" w:rsidP="003A2F2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7</w:t>
      </w:r>
    </w:p>
    <w:p w:rsidR="003A2F20" w:rsidRPr="00B5579A" w:rsidRDefault="003A2F20" w:rsidP="003A2F20">
      <w:pPr>
        <w:jc w:val="center"/>
        <w:rPr>
          <w:sz w:val="28"/>
          <w:szCs w:val="28"/>
          <w:lang w:val="en-US"/>
        </w:rPr>
      </w:pPr>
    </w:p>
    <w:p w:rsidR="003A2F20" w:rsidRDefault="003A2F20" w:rsidP="003A2F20">
      <w:pPr>
        <w:jc w:val="center"/>
        <w:rPr>
          <w:sz w:val="28"/>
          <w:szCs w:val="28"/>
          <w:lang w:val="en-US"/>
        </w:rPr>
      </w:pPr>
    </w:p>
    <w:p w:rsidR="00FC3589" w:rsidRDefault="00FC3589" w:rsidP="003A2F20">
      <w:pPr>
        <w:jc w:val="center"/>
        <w:rPr>
          <w:sz w:val="28"/>
          <w:szCs w:val="28"/>
          <w:lang w:val="en-US"/>
        </w:rPr>
      </w:pPr>
    </w:p>
    <w:p w:rsidR="00FC3589" w:rsidRDefault="00FC3589" w:rsidP="003A2F20">
      <w:pPr>
        <w:jc w:val="center"/>
        <w:rPr>
          <w:sz w:val="28"/>
          <w:szCs w:val="28"/>
          <w:lang w:val="en-US"/>
        </w:rPr>
      </w:pPr>
    </w:p>
    <w:p w:rsidR="00FC3589" w:rsidRDefault="00FC3589" w:rsidP="003A2F20">
      <w:pPr>
        <w:jc w:val="center"/>
        <w:rPr>
          <w:sz w:val="28"/>
          <w:szCs w:val="28"/>
          <w:lang w:val="en-US"/>
        </w:rPr>
      </w:pPr>
    </w:p>
    <w:p w:rsidR="00FC3589" w:rsidRDefault="00FC3589" w:rsidP="003A2F20">
      <w:pPr>
        <w:jc w:val="center"/>
        <w:rPr>
          <w:sz w:val="28"/>
          <w:szCs w:val="28"/>
          <w:lang w:val="en-US"/>
        </w:rPr>
      </w:pPr>
    </w:p>
    <w:p w:rsidR="004E2223" w:rsidRPr="00EB198C" w:rsidRDefault="004E2223" w:rsidP="003A2F20">
      <w:pPr>
        <w:jc w:val="center"/>
        <w:rPr>
          <w:sz w:val="28"/>
          <w:szCs w:val="28"/>
          <w:lang w:val="en-US"/>
        </w:rPr>
      </w:pPr>
    </w:p>
    <w:p w:rsidR="003A2F20" w:rsidRPr="00B5579A" w:rsidRDefault="00C07EFC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«Обслуживание</w:t>
      </w:r>
      <w:r w:rsidR="003A2F20" w:rsidRPr="00B5579A">
        <w:rPr>
          <w:sz w:val="28"/>
          <w:szCs w:val="28"/>
        </w:rPr>
        <w:t>»</w:t>
      </w:r>
    </w:p>
    <w:p w:rsidR="003A2F20" w:rsidRPr="00B5579A" w:rsidRDefault="00FC3589" w:rsidP="003A2F2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9278723" wp14:editId="1D1F2F3D">
            <wp:extent cx="5939790" cy="2891155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20" w:rsidRPr="00B5579A" w:rsidRDefault="009510C9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8</w:t>
      </w:r>
    </w:p>
    <w:p w:rsidR="003A2F20" w:rsidRPr="00B5579A" w:rsidRDefault="003A2F20" w:rsidP="003A2F20">
      <w:pPr>
        <w:jc w:val="center"/>
        <w:rPr>
          <w:sz w:val="28"/>
          <w:szCs w:val="28"/>
        </w:rPr>
      </w:pPr>
    </w:p>
    <w:p w:rsidR="009510C9" w:rsidRDefault="00C07EFC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авторизации</w:t>
      </w:r>
    </w:p>
    <w:p w:rsidR="00C07EFC" w:rsidRDefault="00C07EFC" w:rsidP="003A2F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1540A5" wp14:editId="14C49AB2">
            <wp:extent cx="5939790" cy="2473960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Default="00C07EFC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9</w:t>
      </w:r>
    </w:p>
    <w:p w:rsidR="004E2223" w:rsidRDefault="004E2223" w:rsidP="00C07EFC">
      <w:pPr>
        <w:spacing w:line="360" w:lineRule="auto"/>
        <w:rPr>
          <w:sz w:val="28"/>
          <w:szCs w:val="28"/>
        </w:rPr>
      </w:pPr>
    </w:p>
    <w:p w:rsidR="00C07EFC" w:rsidRDefault="00C07EFC" w:rsidP="00C07EFC">
      <w:pPr>
        <w:spacing w:line="360" w:lineRule="auto"/>
        <w:rPr>
          <w:sz w:val="28"/>
          <w:szCs w:val="28"/>
        </w:rPr>
      </w:pPr>
    </w:p>
    <w:p w:rsidR="00C07EFC" w:rsidRDefault="00C07EFC" w:rsidP="00C07EFC">
      <w:pPr>
        <w:spacing w:line="360" w:lineRule="auto"/>
        <w:rPr>
          <w:sz w:val="28"/>
          <w:szCs w:val="28"/>
        </w:rPr>
      </w:pPr>
    </w:p>
    <w:p w:rsidR="00C07EFC" w:rsidRDefault="00C07EFC" w:rsidP="00C07EFC">
      <w:pPr>
        <w:spacing w:line="360" w:lineRule="auto"/>
        <w:rPr>
          <w:sz w:val="28"/>
          <w:szCs w:val="28"/>
        </w:rPr>
      </w:pPr>
    </w:p>
    <w:p w:rsidR="00C07EFC" w:rsidRDefault="00C07EFC" w:rsidP="00C07EFC">
      <w:pPr>
        <w:spacing w:line="360" w:lineRule="auto"/>
        <w:rPr>
          <w:sz w:val="28"/>
          <w:szCs w:val="28"/>
        </w:rPr>
      </w:pPr>
    </w:p>
    <w:p w:rsidR="00C07EFC" w:rsidRDefault="00C07EFC" w:rsidP="00C07EFC">
      <w:pPr>
        <w:spacing w:line="360" w:lineRule="auto"/>
        <w:rPr>
          <w:sz w:val="28"/>
          <w:szCs w:val="28"/>
        </w:rPr>
      </w:pPr>
    </w:p>
    <w:p w:rsidR="003A2F20" w:rsidRPr="00B5579A" w:rsidRDefault="00C07EFC" w:rsidP="003A2F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изменений данных в таблице «Модели»</w:t>
      </w:r>
    </w:p>
    <w:p w:rsidR="003A2F20" w:rsidRPr="00B5579A" w:rsidRDefault="00C07EFC" w:rsidP="003A2F2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4FBF39" wp14:editId="616328DD">
            <wp:extent cx="5939790" cy="29165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20" w:rsidRDefault="00C07EFC" w:rsidP="003A2F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10</w:t>
      </w:r>
    </w:p>
    <w:p w:rsidR="00C07EFC" w:rsidRPr="00B5579A" w:rsidRDefault="00C07EFC" w:rsidP="003A2F20">
      <w:pPr>
        <w:jc w:val="center"/>
        <w:rPr>
          <w:sz w:val="28"/>
          <w:szCs w:val="28"/>
        </w:rPr>
      </w:pPr>
    </w:p>
    <w:p w:rsidR="003A2F20" w:rsidRDefault="003A2F20" w:rsidP="003A2F20">
      <w:pPr>
        <w:jc w:val="center"/>
        <w:rPr>
          <w:sz w:val="28"/>
          <w:szCs w:val="28"/>
        </w:rPr>
      </w:pPr>
    </w:p>
    <w:p w:rsidR="00C07EFC" w:rsidRPr="00B5579A" w:rsidRDefault="00C07EFC" w:rsidP="00C07E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создания записи в таблице «Модели»</w:t>
      </w:r>
    </w:p>
    <w:p w:rsidR="00C07EFC" w:rsidRPr="00B5579A" w:rsidRDefault="00C07EFC" w:rsidP="00C07E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943725" wp14:editId="1FE2A9D9">
            <wp:extent cx="5939790" cy="290830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Pr="00B5579A" w:rsidRDefault="00C07EFC" w:rsidP="00C07EF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11</w:t>
      </w:r>
    </w:p>
    <w:p w:rsidR="00C07EFC" w:rsidRPr="00B5579A" w:rsidRDefault="00C07EFC" w:rsidP="003A2F20">
      <w:pPr>
        <w:jc w:val="center"/>
        <w:rPr>
          <w:sz w:val="28"/>
          <w:szCs w:val="28"/>
        </w:rPr>
      </w:pPr>
    </w:p>
    <w:p w:rsidR="00C07EFC" w:rsidRDefault="00C07EFC" w:rsidP="003A2F20">
      <w:pPr>
        <w:spacing w:line="360" w:lineRule="auto"/>
        <w:jc w:val="center"/>
        <w:rPr>
          <w:sz w:val="28"/>
          <w:szCs w:val="28"/>
        </w:rPr>
      </w:pPr>
    </w:p>
    <w:p w:rsidR="00C07EFC" w:rsidRDefault="00C07EFC" w:rsidP="003A2F20">
      <w:pPr>
        <w:spacing w:line="360" w:lineRule="auto"/>
        <w:jc w:val="center"/>
        <w:rPr>
          <w:sz w:val="28"/>
          <w:szCs w:val="28"/>
        </w:rPr>
      </w:pPr>
    </w:p>
    <w:p w:rsidR="00C07EFC" w:rsidRDefault="00C07EFC" w:rsidP="003A2F20">
      <w:pPr>
        <w:spacing w:line="360" w:lineRule="auto"/>
        <w:jc w:val="center"/>
        <w:rPr>
          <w:sz w:val="28"/>
          <w:szCs w:val="28"/>
        </w:rPr>
      </w:pPr>
    </w:p>
    <w:p w:rsidR="00C07EFC" w:rsidRDefault="00C07EFC" w:rsidP="003A2F20">
      <w:pPr>
        <w:spacing w:line="360" w:lineRule="auto"/>
        <w:jc w:val="center"/>
        <w:rPr>
          <w:sz w:val="28"/>
          <w:szCs w:val="28"/>
        </w:rPr>
      </w:pPr>
    </w:p>
    <w:p w:rsidR="00C07EFC" w:rsidRDefault="00C07EFC" w:rsidP="003A2F20">
      <w:pPr>
        <w:spacing w:line="360" w:lineRule="auto"/>
        <w:jc w:val="center"/>
        <w:rPr>
          <w:sz w:val="28"/>
          <w:szCs w:val="28"/>
        </w:rPr>
      </w:pPr>
    </w:p>
    <w:p w:rsidR="00C07EFC" w:rsidRPr="00B5579A" w:rsidRDefault="00C07EFC" w:rsidP="00C07EFC">
      <w:pPr>
        <w:spacing w:line="360" w:lineRule="auto"/>
        <w:jc w:val="center"/>
        <w:rPr>
          <w:sz w:val="28"/>
          <w:szCs w:val="28"/>
        </w:rPr>
      </w:pPr>
      <w:r w:rsidRPr="00C07EF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изменения записи в таблице «Модели»</w:t>
      </w:r>
    </w:p>
    <w:p w:rsidR="00C07EFC" w:rsidRPr="00B5579A" w:rsidRDefault="00C07EFC" w:rsidP="00C07E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D21A13" wp14:editId="18916DCD">
            <wp:extent cx="5939790" cy="289052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Default="00C07EFC" w:rsidP="00C07EF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12</w:t>
      </w: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Pr="00B5579A" w:rsidRDefault="00C07EFC" w:rsidP="00C07E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детальной информации о записи в таблице «Модели»</w:t>
      </w:r>
    </w:p>
    <w:p w:rsidR="00C07EFC" w:rsidRPr="00B5579A" w:rsidRDefault="00C07EFC" w:rsidP="00C07E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20DC37" wp14:editId="4807591E">
            <wp:extent cx="5939790" cy="250444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Default="00C07EFC" w:rsidP="00C07EF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13</w:t>
      </w: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Pr="00B5579A" w:rsidRDefault="00C07EFC" w:rsidP="00C07E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удаления записи в таблице «Модели»</w:t>
      </w:r>
    </w:p>
    <w:p w:rsidR="00C07EFC" w:rsidRPr="00B5579A" w:rsidRDefault="00C07EFC" w:rsidP="00C07E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DC83269" wp14:editId="5CBBFDEC">
            <wp:extent cx="5939790" cy="276542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Default="00C07EFC" w:rsidP="00C07EF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14</w:t>
      </w:r>
    </w:p>
    <w:p w:rsidR="00C07EFC" w:rsidRPr="00B5579A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Pr="00B5579A" w:rsidRDefault="00957826" w:rsidP="00C07E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изменений данных в таблице</w:t>
      </w:r>
      <w:r w:rsidR="00C07EFC">
        <w:rPr>
          <w:sz w:val="28"/>
          <w:szCs w:val="28"/>
        </w:rPr>
        <w:t xml:space="preserve"> «</w:t>
      </w:r>
      <w:r>
        <w:rPr>
          <w:sz w:val="28"/>
          <w:szCs w:val="28"/>
        </w:rPr>
        <w:t>Подробная информация</w:t>
      </w:r>
      <w:r w:rsidR="00C07EFC">
        <w:rPr>
          <w:sz w:val="28"/>
          <w:szCs w:val="28"/>
        </w:rPr>
        <w:t>»</w:t>
      </w:r>
    </w:p>
    <w:p w:rsidR="00C07EFC" w:rsidRPr="00B5579A" w:rsidRDefault="00957826" w:rsidP="00C07E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6EC939" wp14:editId="1BFA3386">
            <wp:extent cx="5939790" cy="290385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Pr="00B5579A" w:rsidRDefault="00C07EFC" w:rsidP="00C07EF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15</w:t>
      </w:r>
    </w:p>
    <w:p w:rsidR="00C07EFC" w:rsidRPr="00B5579A" w:rsidRDefault="00C07EFC" w:rsidP="00C07EFC">
      <w:pPr>
        <w:jc w:val="center"/>
        <w:rPr>
          <w:sz w:val="28"/>
          <w:szCs w:val="28"/>
        </w:rPr>
      </w:pPr>
    </w:p>
    <w:p w:rsidR="00957826" w:rsidRDefault="00957826" w:rsidP="00C07EFC">
      <w:pPr>
        <w:spacing w:line="360" w:lineRule="auto"/>
        <w:jc w:val="center"/>
        <w:rPr>
          <w:sz w:val="28"/>
          <w:szCs w:val="28"/>
        </w:rPr>
      </w:pPr>
    </w:p>
    <w:p w:rsidR="00957826" w:rsidRDefault="00957826" w:rsidP="00C07EFC">
      <w:pPr>
        <w:spacing w:line="360" w:lineRule="auto"/>
        <w:jc w:val="center"/>
        <w:rPr>
          <w:sz w:val="28"/>
          <w:szCs w:val="28"/>
        </w:rPr>
      </w:pPr>
    </w:p>
    <w:p w:rsidR="00957826" w:rsidRDefault="00957826" w:rsidP="00C07EFC">
      <w:pPr>
        <w:spacing w:line="360" w:lineRule="auto"/>
        <w:jc w:val="center"/>
        <w:rPr>
          <w:sz w:val="28"/>
          <w:szCs w:val="28"/>
        </w:rPr>
      </w:pPr>
    </w:p>
    <w:p w:rsidR="00957826" w:rsidRDefault="00957826" w:rsidP="00C07EFC">
      <w:pPr>
        <w:spacing w:line="360" w:lineRule="auto"/>
        <w:jc w:val="center"/>
        <w:rPr>
          <w:sz w:val="28"/>
          <w:szCs w:val="28"/>
        </w:rPr>
      </w:pPr>
    </w:p>
    <w:p w:rsidR="00C07EFC" w:rsidRDefault="00957826" w:rsidP="00C07E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добавления записи в таблице «Подробная информация»</w:t>
      </w:r>
    </w:p>
    <w:p w:rsidR="00C07EFC" w:rsidRDefault="00957826" w:rsidP="00C07EF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C98283" wp14:editId="12548D5A">
            <wp:extent cx="5939790" cy="2893060"/>
            <wp:effectExtent l="0" t="0" r="381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Default="00957826" w:rsidP="00C07E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16</w:t>
      </w:r>
    </w:p>
    <w:p w:rsidR="00C07EFC" w:rsidRDefault="00C07EFC" w:rsidP="00C07EFC">
      <w:pPr>
        <w:spacing w:line="360" w:lineRule="auto"/>
        <w:jc w:val="center"/>
        <w:rPr>
          <w:sz w:val="28"/>
          <w:szCs w:val="28"/>
        </w:rPr>
      </w:pPr>
    </w:p>
    <w:p w:rsidR="00C07EFC" w:rsidRPr="00B5579A" w:rsidRDefault="00C07EFC" w:rsidP="00C07EFC">
      <w:pPr>
        <w:spacing w:line="360" w:lineRule="auto"/>
        <w:jc w:val="center"/>
        <w:rPr>
          <w:sz w:val="28"/>
          <w:szCs w:val="28"/>
        </w:rPr>
      </w:pPr>
      <w:r w:rsidRPr="00C07EF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изменения записи в таблице «</w:t>
      </w:r>
      <w:r w:rsidR="00957826">
        <w:rPr>
          <w:sz w:val="28"/>
          <w:szCs w:val="28"/>
        </w:rPr>
        <w:t>Подробная информация</w:t>
      </w:r>
      <w:r>
        <w:rPr>
          <w:sz w:val="28"/>
          <w:szCs w:val="28"/>
        </w:rPr>
        <w:t>»</w:t>
      </w:r>
    </w:p>
    <w:p w:rsidR="00C07EFC" w:rsidRPr="00B5579A" w:rsidRDefault="00957826" w:rsidP="00C07E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BE79B3" wp14:editId="4BD4C8CA">
            <wp:extent cx="5939790" cy="2905760"/>
            <wp:effectExtent l="0" t="0" r="381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Default="00957826" w:rsidP="00C07EF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17</w:t>
      </w: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957826" w:rsidRDefault="00957826" w:rsidP="00C07EFC">
      <w:pPr>
        <w:jc w:val="center"/>
        <w:rPr>
          <w:sz w:val="28"/>
          <w:szCs w:val="28"/>
        </w:rPr>
      </w:pPr>
    </w:p>
    <w:p w:rsidR="00957826" w:rsidRDefault="00957826" w:rsidP="00C07EFC">
      <w:pPr>
        <w:jc w:val="center"/>
        <w:rPr>
          <w:sz w:val="28"/>
          <w:szCs w:val="28"/>
        </w:rPr>
      </w:pPr>
    </w:p>
    <w:p w:rsidR="00957826" w:rsidRDefault="00957826" w:rsidP="00C07EFC">
      <w:pPr>
        <w:jc w:val="center"/>
        <w:rPr>
          <w:sz w:val="28"/>
          <w:szCs w:val="28"/>
        </w:rPr>
      </w:pPr>
    </w:p>
    <w:p w:rsidR="00957826" w:rsidRDefault="00957826" w:rsidP="00C07EFC">
      <w:pPr>
        <w:jc w:val="center"/>
        <w:rPr>
          <w:sz w:val="28"/>
          <w:szCs w:val="28"/>
        </w:rPr>
      </w:pPr>
    </w:p>
    <w:p w:rsidR="00957826" w:rsidRDefault="00957826" w:rsidP="00C07EFC">
      <w:pPr>
        <w:jc w:val="center"/>
        <w:rPr>
          <w:sz w:val="28"/>
          <w:szCs w:val="28"/>
        </w:rPr>
      </w:pPr>
    </w:p>
    <w:p w:rsidR="00C07EFC" w:rsidRPr="00B5579A" w:rsidRDefault="00C07EFC" w:rsidP="00C07E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детальной информации о записи в таблице «</w:t>
      </w:r>
      <w:r w:rsidR="00957826">
        <w:rPr>
          <w:sz w:val="28"/>
          <w:szCs w:val="28"/>
        </w:rPr>
        <w:t>Подробная информация</w:t>
      </w:r>
      <w:r>
        <w:rPr>
          <w:sz w:val="28"/>
          <w:szCs w:val="28"/>
        </w:rPr>
        <w:t>»</w:t>
      </w:r>
    </w:p>
    <w:p w:rsidR="00C07EFC" w:rsidRPr="00B5579A" w:rsidRDefault="00957826" w:rsidP="00C07E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95CC28" wp14:editId="2F02AB7C">
            <wp:extent cx="5939790" cy="239458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Default="00957826" w:rsidP="00C07EF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18</w:t>
      </w:r>
    </w:p>
    <w:p w:rsidR="00C07EFC" w:rsidRDefault="00C07EFC" w:rsidP="00C07EFC">
      <w:pPr>
        <w:jc w:val="center"/>
        <w:rPr>
          <w:sz w:val="28"/>
          <w:szCs w:val="28"/>
        </w:rPr>
      </w:pPr>
    </w:p>
    <w:p w:rsidR="00957826" w:rsidRPr="00957826" w:rsidRDefault="00957826" w:rsidP="00C07EFC">
      <w:pPr>
        <w:jc w:val="center"/>
        <w:rPr>
          <w:sz w:val="28"/>
          <w:szCs w:val="28"/>
        </w:rPr>
      </w:pPr>
    </w:p>
    <w:p w:rsidR="00C07EFC" w:rsidRPr="00B5579A" w:rsidRDefault="00C07EFC" w:rsidP="00C07E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удаления записи в таблице «</w:t>
      </w:r>
      <w:r w:rsidR="001A3E59">
        <w:rPr>
          <w:sz w:val="28"/>
          <w:szCs w:val="28"/>
        </w:rPr>
        <w:t>Подробная информация</w:t>
      </w:r>
      <w:r>
        <w:rPr>
          <w:sz w:val="28"/>
          <w:szCs w:val="28"/>
        </w:rPr>
        <w:t>»</w:t>
      </w:r>
    </w:p>
    <w:p w:rsidR="00C07EFC" w:rsidRPr="00B5579A" w:rsidRDefault="001A3E59" w:rsidP="00C07E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73C2742" wp14:editId="1973E355">
            <wp:extent cx="5939790" cy="259778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C" w:rsidRPr="00B5579A" w:rsidRDefault="001A3E59" w:rsidP="00C07EF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19</w:t>
      </w:r>
    </w:p>
    <w:p w:rsidR="00C07EFC" w:rsidRDefault="00C07EFC" w:rsidP="00C07EFC">
      <w:pPr>
        <w:jc w:val="center"/>
        <w:rPr>
          <w:sz w:val="28"/>
          <w:szCs w:val="28"/>
        </w:rPr>
      </w:pPr>
    </w:p>
    <w:p w:rsidR="00C07EFC" w:rsidRDefault="00C07EFC" w:rsidP="00C07EFC">
      <w:pPr>
        <w:jc w:val="center"/>
        <w:rPr>
          <w:sz w:val="28"/>
          <w:szCs w:val="28"/>
        </w:rPr>
      </w:pPr>
    </w:p>
    <w:p w:rsidR="001A3E59" w:rsidRDefault="001A3E59" w:rsidP="00C07EFC">
      <w:pPr>
        <w:jc w:val="center"/>
        <w:rPr>
          <w:sz w:val="28"/>
          <w:szCs w:val="28"/>
        </w:rPr>
      </w:pPr>
    </w:p>
    <w:p w:rsidR="001A3E59" w:rsidRDefault="001A3E59" w:rsidP="00C07EFC">
      <w:pPr>
        <w:jc w:val="center"/>
        <w:rPr>
          <w:sz w:val="28"/>
          <w:szCs w:val="28"/>
        </w:rPr>
      </w:pPr>
    </w:p>
    <w:p w:rsidR="001A3E59" w:rsidRDefault="001A3E59" w:rsidP="00C07EFC">
      <w:pPr>
        <w:jc w:val="center"/>
        <w:rPr>
          <w:sz w:val="28"/>
          <w:szCs w:val="28"/>
        </w:rPr>
      </w:pPr>
    </w:p>
    <w:p w:rsidR="001A3E59" w:rsidRDefault="001A3E59" w:rsidP="00C07EFC">
      <w:pPr>
        <w:jc w:val="center"/>
        <w:rPr>
          <w:sz w:val="28"/>
          <w:szCs w:val="28"/>
        </w:rPr>
      </w:pPr>
    </w:p>
    <w:p w:rsidR="001A3E59" w:rsidRDefault="001A3E59" w:rsidP="00C07EFC">
      <w:pPr>
        <w:jc w:val="center"/>
        <w:rPr>
          <w:sz w:val="28"/>
          <w:szCs w:val="28"/>
        </w:rPr>
      </w:pPr>
    </w:p>
    <w:p w:rsidR="001A3E59" w:rsidRPr="00B5579A" w:rsidRDefault="001A3E59" w:rsidP="00C07EFC">
      <w:pPr>
        <w:jc w:val="center"/>
        <w:rPr>
          <w:sz w:val="28"/>
          <w:szCs w:val="28"/>
        </w:rPr>
      </w:pPr>
    </w:p>
    <w:p w:rsidR="00C07EFC" w:rsidRDefault="00C07EFC" w:rsidP="003A2F20">
      <w:pPr>
        <w:spacing w:line="360" w:lineRule="auto"/>
        <w:jc w:val="center"/>
        <w:rPr>
          <w:sz w:val="28"/>
          <w:szCs w:val="28"/>
        </w:rPr>
      </w:pPr>
    </w:p>
    <w:p w:rsidR="001A3E59" w:rsidRPr="00B5579A" w:rsidRDefault="001A3E59" w:rsidP="001A3E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изменений данных в таблице «Монтаж»</w:t>
      </w:r>
    </w:p>
    <w:p w:rsidR="001A3E59" w:rsidRPr="00B5579A" w:rsidRDefault="001A3E59" w:rsidP="001A3E5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905E6E" wp14:editId="3D59C1A1">
            <wp:extent cx="5939790" cy="291909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59" w:rsidRDefault="001A3E59" w:rsidP="001A3E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20</w:t>
      </w:r>
    </w:p>
    <w:p w:rsidR="001A3E59" w:rsidRDefault="001A3E59" w:rsidP="001A3E59">
      <w:pPr>
        <w:spacing w:line="360" w:lineRule="auto"/>
        <w:jc w:val="center"/>
        <w:rPr>
          <w:sz w:val="28"/>
          <w:szCs w:val="28"/>
        </w:rPr>
      </w:pPr>
    </w:p>
    <w:p w:rsidR="001A3E59" w:rsidRDefault="001A3E59" w:rsidP="001A3E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добавления записи в таблице «Монтаж»</w:t>
      </w:r>
    </w:p>
    <w:p w:rsidR="001A3E59" w:rsidRDefault="001A3E59" w:rsidP="001A3E5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825D25" wp14:editId="2114CAAD">
            <wp:extent cx="5939790" cy="291909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59" w:rsidRDefault="001A3E59" w:rsidP="001A3E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21</w:t>
      </w:r>
    </w:p>
    <w:p w:rsidR="001A3E59" w:rsidRDefault="001A3E59" w:rsidP="001A3E59">
      <w:pPr>
        <w:spacing w:line="360" w:lineRule="auto"/>
        <w:jc w:val="center"/>
        <w:rPr>
          <w:sz w:val="28"/>
          <w:szCs w:val="28"/>
        </w:rPr>
      </w:pPr>
    </w:p>
    <w:p w:rsidR="001A3E59" w:rsidRDefault="001A3E59" w:rsidP="001A3E59">
      <w:pPr>
        <w:spacing w:line="360" w:lineRule="auto"/>
        <w:jc w:val="center"/>
        <w:rPr>
          <w:sz w:val="28"/>
          <w:szCs w:val="28"/>
        </w:rPr>
      </w:pPr>
    </w:p>
    <w:p w:rsidR="001A3E59" w:rsidRDefault="001A3E59" w:rsidP="001A3E59">
      <w:pPr>
        <w:spacing w:line="360" w:lineRule="auto"/>
        <w:jc w:val="center"/>
        <w:rPr>
          <w:sz w:val="28"/>
          <w:szCs w:val="28"/>
        </w:rPr>
      </w:pPr>
    </w:p>
    <w:p w:rsidR="001A3E59" w:rsidRDefault="001A3E59" w:rsidP="001A3E59">
      <w:pPr>
        <w:spacing w:line="360" w:lineRule="auto"/>
        <w:jc w:val="center"/>
        <w:rPr>
          <w:sz w:val="28"/>
          <w:szCs w:val="28"/>
        </w:rPr>
      </w:pPr>
    </w:p>
    <w:p w:rsidR="001A3E59" w:rsidRDefault="001A3E59" w:rsidP="001A3E59">
      <w:pPr>
        <w:spacing w:line="360" w:lineRule="auto"/>
        <w:jc w:val="center"/>
        <w:rPr>
          <w:sz w:val="28"/>
          <w:szCs w:val="28"/>
        </w:rPr>
      </w:pPr>
    </w:p>
    <w:p w:rsidR="001A3E59" w:rsidRPr="00B5579A" w:rsidRDefault="001A3E59" w:rsidP="001A3E59">
      <w:pPr>
        <w:spacing w:line="360" w:lineRule="auto"/>
        <w:jc w:val="center"/>
        <w:rPr>
          <w:sz w:val="28"/>
          <w:szCs w:val="28"/>
        </w:rPr>
      </w:pPr>
      <w:r w:rsidRPr="00C07EFC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>Страница изменения записи в таблице «Подробная информация»</w:t>
      </w:r>
    </w:p>
    <w:p w:rsidR="001A3E59" w:rsidRPr="00B5579A" w:rsidRDefault="00FB79CE" w:rsidP="001A3E5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32A793" wp14:editId="6C1557D5">
            <wp:extent cx="5939790" cy="289877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59" w:rsidRDefault="008A196F" w:rsidP="001A3E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22</w:t>
      </w:r>
    </w:p>
    <w:p w:rsidR="001A3E59" w:rsidRDefault="001A3E59" w:rsidP="00FB79CE">
      <w:pPr>
        <w:rPr>
          <w:sz w:val="28"/>
          <w:szCs w:val="28"/>
        </w:rPr>
      </w:pPr>
    </w:p>
    <w:p w:rsidR="001A3E59" w:rsidRDefault="001A3E59" w:rsidP="001A3E59">
      <w:pPr>
        <w:jc w:val="center"/>
        <w:rPr>
          <w:sz w:val="28"/>
          <w:szCs w:val="28"/>
        </w:rPr>
      </w:pPr>
    </w:p>
    <w:p w:rsidR="001A3E59" w:rsidRPr="00B5579A" w:rsidRDefault="001A3E59" w:rsidP="001A3E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детальной информации о записи в таблице «</w:t>
      </w:r>
      <w:r w:rsidR="008A196F">
        <w:rPr>
          <w:sz w:val="28"/>
          <w:szCs w:val="28"/>
        </w:rPr>
        <w:t>Монтаж</w:t>
      </w:r>
      <w:r>
        <w:rPr>
          <w:sz w:val="28"/>
          <w:szCs w:val="28"/>
        </w:rPr>
        <w:t>»</w:t>
      </w:r>
    </w:p>
    <w:p w:rsidR="001A3E59" w:rsidRPr="00B5579A" w:rsidRDefault="008A196F" w:rsidP="001A3E5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BD8BB9" wp14:editId="16758D26">
            <wp:extent cx="5939790" cy="2392680"/>
            <wp:effectExtent l="0" t="0" r="381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59" w:rsidRDefault="008A196F" w:rsidP="001A3E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23</w:t>
      </w:r>
    </w:p>
    <w:p w:rsidR="001A3E59" w:rsidRDefault="001A3E59" w:rsidP="001A3E59">
      <w:pPr>
        <w:jc w:val="center"/>
        <w:rPr>
          <w:sz w:val="28"/>
          <w:szCs w:val="28"/>
        </w:rPr>
      </w:pPr>
    </w:p>
    <w:p w:rsidR="008A196F" w:rsidRDefault="008A196F" w:rsidP="001A3E59">
      <w:pPr>
        <w:jc w:val="center"/>
        <w:rPr>
          <w:sz w:val="28"/>
          <w:szCs w:val="28"/>
        </w:rPr>
      </w:pPr>
    </w:p>
    <w:p w:rsidR="008A196F" w:rsidRDefault="008A196F" w:rsidP="001A3E59">
      <w:pPr>
        <w:jc w:val="center"/>
        <w:rPr>
          <w:sz w:val="28"/>
          <w:szCs w:val="28"/>
        </w:rPr>
      </w:pPr>
    </w:p>
    <w:p w:rsidR="008A196F" w:rsidRDefault="008A196F" w:rsidP="001A3E59">
      <w:pPr>
        <w:jc w:val="center"/>
        <w:rPr>
          <w:sz w:val="28"/>
          <w:szCs w:val="28"/>
        </w:rPr>
      </w:pPr>
    </w:p>
    <w:p w:rsidR="008A196F" w:rsidRDefault="008A196F" w:rsidP="001A3E59">
      <w:pPr>
        <w:jc w:val="center"/>
        <w:rPr>
          <w:sz w:val="28"/>
          <w:szCs w:val="28"/>
        </w:rPr>
      </w:pPr>
    </w:p>
    <w:p w:rsidR="008A196F" w:rsidRDefault="008A196F" w:rsidP="001A3E59">
      <w:pPr>
        <w:jc w:val="center"/>
        <w:rPr>
          <w:sz w:val="28"/>
          <w:szCs w:val="28"/>
        </w:rPr>
      </w:pPr>
    </w:p>
    <w:p w:rsidR="008A196F" w:rsidRDefault="008A196F" w:rsidP="001A3E59">
      <w:pPr>
        <w:jc w:val="center"/>
        <w:rPr>
          <w:sz w:val="28"/>
          <w:szCs w:val="28"/>
        </w:rPr>
      </w:pPr>
    </w:p>
    <w:p w:rsidR="008A196F" w:rsidRDefault="008A196F" w:rsidP="001A3E59">
      <w:pPr>
        <w:jc w:val="center"/>
        <w:rPr>
          <w:sz w:val="28"/>
          <w:szCs w:val="28"/>
        </w:rPr>
      </w:pPr>
    </w:p>
    <w:p w:rsidR="008A196F" w:rsidRDefault="008A196F" w:rsidP="001A3E59">
      <w:pPr>
        <w:jc w:val="center"/>
        <w:rPr>
          <w:sz w:val="28"/>
          <w:szCs w:val="28"/>
        </w:rPr>
      </w:pPr>
    </w:p>
    <w:p w:rsidR="001A3E59" w:rsidRPr="00957826" w:rsidRDefault="001A3E59" w:rsidP="001A3E59">
      <w:pPr>
        <w:jc w:val="center"/>
        <w:rPr>
          <w:sz w:val="28"/>
          <w:szCs w:val="28"/>
        </w:rPr>
      </w:pPr>
    </w:p>
    <w:p w:rsidR="001A3E59" w:rsidRPr="00B5579A" w:rsidRDefault="001A3E59" w:rsidP="001A3E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удаления записи в таблице «</w:t>
      </w:r>
      <w:r w:rsidR="008A196F">
        <w:rPr>
          <w:sz w:val="28"/>
          <w:szCs w:val="28"/>
        </w:rPr>
        <w:t>Монтаж</w:t>
      </w:r>
      <w:r>
        <w:rPr>
          <w:sz w:val="28"/>
          <w:szCs w:val="28"/>
        </w:rPr>
        <w:t>»</w:t>
      </w:r>
    </w:p>
    <w:p w:rsidR="001A3E59" w:rsidRPr="00B5579A" w:rsidRDefault="008A196F" w:rsidP="001A3E5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39BB85" wp14:editId="102BC016">
            <wp:extent cx="5939790" cy="25781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59" w:rsidRPr="00B5579A" w:rsidRDefault="008A196F" w:rsidP="001A3E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24</w:t>
      </w:r>
    </w:p>
    <w:p w:rsidR="001A3E59" w:rsidRDefault="001A3E59" w:rsidP="001A3E59">
      <w:pPr>
        <w:spacing w:line="360" w:lineRule="auto"/>
        <w:rPr>
          <w:sz w:val="28"/>
          <w:szCs w:val="28"/>
        </w:rPr>
      </w:pPr>
    </w:p>
    <w:p w:rsidR="008A196F" w:rsidRPr="00B5579A" w:rsidRDefault="008A196F" w:rsidP="008A19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изменений данных в таблице «Обслуживание»</w:t>
      </w:r>
    </w:p>
    <w:p w:rsidR="008A196F" w:rsidRPr="00B5579A" w:rsidRDefault="008A196F" w:rsidP="008A19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CD87BC" wp14:editId="2639A47A">
            <wp:extent cx="5939790" cy="2132965"/>
            <wp:effectExtent l="0" t="0" r="381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6F" w:rsidRDefault="008A196F" w:rsidP="008A196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</w:t>
      </w:r>
    </w:p>
    <w:p w:rsidR="008A196F" w:rsidRDefault="008A196F" w:rsidP="008A196F">
      <w:pPr>
        <w:spacing w:line="360" w:lineRule="auto"/>
        <w:rPr>
          <w:sz w:val="28"/>
          <w:szCs w:val="28"/>
        </w:rPr>
      </w:pPr>
    </w:p>
    <w:p w:rsidR="008A196F" w:rsidRDefault="008A196F" w:rsidP="008A196F">
      <w:pPr>
        <w:spacing w:line="360" w:lineRule="auto"/>
        <w:rPr>
          <w:sz w:val="28"/>
          <w:szCs w:val="28"/>
        </w:rPr>
      </w:pPr>
    </w:p>
    <w:p w:rsidR="008A196F" w:rsidRDefault="008A196F" w:rsidP="008A196F">
      <w:pPr>
        <w:spacing w:line="360" w:lineRule="auto"/>
        <w:rPr>
          <w:sz w:val="28"/>
          <w:szCs w:val="28"/>
        </w:rPr>
      </w:pPr>
    </w:p>
    <w:p w:rsidR="008A196F" w:rsidRDefault="008A196F" w:rsidP="008A196F">
      <w:pPr>
        <w:spacing w:line="360" w:lineRule="auto"/>
        <w:rPr>
          <w:sz w:val="28"/>
          <w:szCs w:val="28"/>
        </w:rPr>
      </w:pPr>
    </w:p>
    <w:p w:rsidR="008A196F" w:rsidRDefault="008A196F" w:rsidP="008A196F">
      <w:pPr>
        <w:spacing w:line="360" w:lineRule="auto"/>
        <w:rPr>
          <w:sz w:val="28"/>
          <w:szCs w:val="28"/>
        </w:rPr>
      </w:pPr>
    </w:p>
    <w:p w:rsidR="008A196F" w:rsidRDefault="008A196F" w:rsidP="008A196F">
      <w:pPr>
        <w:spacing w:line="360" w:lineRule="auto"/>
        <w:rPr>
          <w:sz w:val="28"/>
          <w:szCs w:val="28"/>
        </w:rPr>
      </w:pPr>
    </w:p>
    <w:p w:rsidR="008A196F" w:rsidRDefault="008A196F" w:rsidP="008A196F">
      <w:pPr>
        <w:spacing w:line="360" w:lineRule="auto"/>
        <w:rPr>
          <w:sz w:val="28"/>
          <w:szCs w:val="28"/>
        </w:rPr>
      </w:pPr>
    </w:p>
    <w:p w:rsidR="008A196F" w:rsidRDefault="008A196F" w:rsidP="008A196F">
      <w:pPr>
        <w:spacing w:line="360" w:lineRule="auto"/>
        <w:rPr>
          <w:sz w:val="28"/>
          <w:szCs w:val="28"/>
        </w:rPr>
      </w:pPr>
    </w:p>
    <w:p w:rsidR="008A196F" w:rsidRDefault="008A196F" w:rsidP="008A196F">
      <w:pPr>
        <w:spacing w:line="360" w:lineRule="auto"/>
        <w:rPr>
          <w:sz w:val="28"/>
          <w:szCs w:val="28"/>
        </w:rPr>
      </w:pPr>
    </w:p>
    <w:p w:rsidR="008A196F" w:rsidRPr="00B5579A" w:rsidRDefault="008A196F" w:rsidP="008A19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изменений данных в таблице «Доставка»</w:t>
      </w: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040630" wp14:editId="2947528C">
            <wp:extent cx="5939790" cy="2901315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26</w:t>
      </w: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</w:p>
    <w:p w:rsidR="008A196F" w:rsidRPr="00B5579A" w:rsidRDefault="008A196F" w:rsidP="008A19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Страница изменений данных в таблице «Запросы»</w:t>
      </w: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B11F7A" wp14:editId="45BBE377">
            <wp:extent cx="5939790" cy="1826260"/>
            <wp:effectExtent l="0" t="0" r="381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26</w:t>
      </w: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</w:p>
    <w:p w:rsidR="008A196F" w:rsidRDefault="008A196F" w:rsidP="008A196F">
      <w:pPr>
        <w:spacing w:line="360" w:lineRule="auto"/>
        <w:jc w:val="center"/>
        <w:rPr>
          <w:sz w:val="28"/>
          <w:szCs w:val="28"/>
        </w:rPr>
      </w:pPr>
    </w:p>
    <w:p w:rsidR="008A196F" w:rsidRPr="00B5579A" w:rsidRDefault="008A196F" w:rsidP="008A196F">
      <w:pPr>
        <w:jc w:val="center"/>
        <w:rPr>
          <w:sz w:val="28"/>
          <w:szCs w:val="28"/>
        </w:rPr>
      </w:pPr>
    </w:p>
    <w:p w:rsidR="008A196F" w:rsidRDefault="008A196F" w:rsidP="001A3E59">
      <w:pPr>
        <w:spacing w:line="360" w:lineRule="auto"/>
        <w:rPr>
          <w:sz w:val="28"/>
          <w:szCs w:val="28"/>
        </w:rPr>
      </w:pPr>
    </w:p>
    <w:p w:rsidR="008A196F" w:rsidRDefault="008A196F" w:rsidP="001A3E59">
      <w:pPr>
        <w:spacing w:line="360" w:lineRule="auto"/>
        <w:rPr>
          <w:sz w:val="28"/>
          <w:szCs w:val="28"/>
        </w:rPr>
      </w:pPr>
    </w:p>
    <w:p w:rsidR="008A196F" w:rsidRDefault="008A196F" w:rsidP="001A3E59">
      <w:pPr>
        <w:spacing w:line="360" w:lineRule="auto"/>
        <w:rPr>
          <w:sz w:val="28"/>
          <w:szCs w:val="28"/>
        </w:rPr>
      </w:pPr>
    </w:p>
    <w:p w:rsidR="003A2F20" w:rsidRPr="00B35B49" w:rsidRDefault="00B35B49" w:rsidP="000F4651">
      <w:pPr>
        <w:pStyle w:val="a9"/>
        <w:numPr>
          <w:ilvl w:val="1"/>
          <w:numId w:val="16"/>
        </w:numPr>
        <w:tabs>
          <w:tab w:val="left" w:pos="709"/>
        </w:tabs>
        <w:spacing w:line="360" w:lineRule="auto"/>
        <w:ind w:left="1134" w:hanging="425"/>
        <w:rPr>
          <w:sz w:val="28"/>
          <w:szCs w:val="28"/>
        </w:rPr>
      </w:pPr>
      <w:r w:rsidRPr="00B35B49">
        <w:rPr>
          <w:sz w:val="28"/>
          <w:szCs w:val="28"/>
        </w:rPr>
        <w:lastRenderedPageBreak/>
        <w:t xml:space="preserve"> Листинг программы</w:t>
      </w:r>
    </w:p>
    <w:p w:rsidR="009938DA" w:rsidRDefault="009938DA" w:rsidP="005428F4">
      <w:pPr>
        <w:tabs>
          <w:tab w:val="left" w:pos="709"/>
        </w:tabs>
        <w:spacing w:line="360" w:lineRule="auto"/>
        <w:rPr>
          <w:sz w:val="28"/>
          <w:szCs w:val="28"/>
          <w:highlight w:val="yellow"/>
        </w:rPr>
      </w:pPr>
    </w:p>
    <w:p w:rsidR="005428F4" w:rsidRDefault="005428F4" w:rsidP="005428F4">
      <w:pPr>
        <w:tabs>
          <w:tab w:val="left" w:pos="709"/>
        </w:tabs>
        <w:spacing w:line="360" w:lineRule="auto"/>
        <w:rPr>
          <w:sz w:val="28"/>
          <w:szCs w:val="28"/>
          <w:highlight w:val="yellow"/>
        </w:rPr>
      </w:pPr>
    </w:p>
    <w:p w:rsidR="00D71F6D" w:rsidRPr="00D07B84" w:rsidRDefault="00D71F6D" w:rsidP="005428F4">
      <w:pPr>
        <w:spacing w:line="360" w:lineRule="auto"/>
        <w:rPr>
          <w:sz w:val="28"/>
          <w:szCs w:val="28"/>
        </w:rPr>
      </w:pPr>
    </w:p>
    <w:p w:rsidR="00D71F6D" w:rsidRPr="00B5579A" w:rsidRDefault="00C9662F" w:rsidP="00CA090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2.4</w:t>
      </w:r>
      <w:r w:rsidR="00D71F6D" w:rsidRPr="00B5579A">
        <w:rPr>
          <w:sz w:val="28"/>
          <w:szCs w:val="28"/>
        </w:rPr>
        <w:t>.</w:t>
      </w:r>
      <w:r w:rsidR="00C864A7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D71F6D" w:rsidRPr="00B5579A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 программных модулей</w:t>
      </w:r>
    </w:p>
    <w:p w:rsidR="00D71F6D" w:rsidRDefault="00D71F6D" w:rsidP="00CA090C">
      <w:pPr>
        <w:spacing w:line="360" w:lineRule="auto"/>
        <w:ind w:firstLine="708"/>
        <w:rPr>
          <w:sz w:val="28"/>
          <w:szCs w:val="28"/>
        </w:rPr>
      </w:pPr>
      <w:r w:rsidRPr="00B5579A">
        <w:rPr>
          <w:sz w:val="28"/>
          <w:szCs w:val="28"/>
        </w:rPr>
        <w:t>Листинг приложения п</w:t>
      </w:r>
      <w:r w:rsidR="008A196F">
        <w:rPr>
          <w:sz w:val="28"/>
          <w:szCs w:val="28"/>
        </w:rPr>
        <w:t>редставлен рисунками 27</w:t>
      </w:r>
      <w:r w:rsidR="00C864A7">
        <w:rPr>
          <w:sz w:val="28"/>
          <w:szCs w:val="28"/>
        </w:rPr>
        <w:t>-</w:t>
      </w:r>
      <w:r w:rsidR="00F93666">
        <w:rPr>
          <w:sz w:val="28"/>
          <w:szCs w:val="28"/>
        </w:rPr>
        <w:t>49</w:t>
      </w:r>
      <w:r w:rsidRPr="00B5579A">
        <w:rPr>
          <w:sz w:val="28"/>
          <w:szCs w:val="28"/>
        </w:rPr>
        <w:t>.</w:t>
      </w:r>
    </w:p>
    <w:p w:rsidR="00B35B49" w:rsidRPr="00B5579A" w:rsidRDefault="00B35B49" w:rsidP="00B92982">
      <w:pPr>
        <w:ind w:firstLine="708"/>
        <w:rPr>
          <w:sz w:val="28"/>
          <w:szCs w:val="28"/>
        </w:rPr>
      </w:pPr>
    </w:p>
    <w:p w:rsidR="00C864A7" w:rsidRPr="00B5579A" w:rsidRDefault="008A196F" w:rsidP="005428F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</w:t>
      </w:r>
      <w:r w:rsidR="00514160">
        <w:rPr>
          <w:sz w:val="28"/>
          <w:szCs w:val="28"/>
        </w:rPr>
        <w:t>истинг модели</w:t>
      </w:r>
      <w:r>
        <w:rPr>
          <w:sz w:val="28"/>
          <w:szCs w:val="28"/>
        </w:rPr>
        <w:t xml:space="preserve"> "</w:t>
      </w:r>
      <w:r w:rsidR="00514160">
        <w:rPr>
          <w:sz w:val="28"/>
          <w:szCs w:val="28"/>
          <w:lang w:val="en-US"/>
        </w:rPr>
        <w:t>SepticTank</w:t>
      </w:r>
      <w:r w:rsidR="00B35B49" w:rsidRPr="00B5579A">
        <w:rPr>
          <w:sz w:val="28"/>
          <w:szCs w:val="28"/>
        </w:rPr>
        <w:t>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B35B49" w:rsidRPr="006427E7" w:rsidTr="004B3E30">
        <w:tc>
          <w:tcPr>
            <w:tcW w:w="9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System.ComponentModel.DataAnnotations;</w:t>
            </w: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ProjectTopas_v_1._2.Models</w:t>
            </w: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SepticTank</w:t>
            </w: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A17602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Наименование</w:t>
            </w: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модели</w:t>
            </w:r>
            <w:r w:rsidRPr="00A17602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Модель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string Model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"1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компрессор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Cost1Comp { get; set; }   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Цена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1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компрессором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"2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компресора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Cost2Comp { get; set; }   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Цена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2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компрессорами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Количество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пользователей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CountUsers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[Display(Name = "Максимальный дневной приток")]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public double InflowDrain { get; set; } 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Максимальный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дневной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приток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Энергия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double Energy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Длина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double Lenght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Ширина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double Weight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Высота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double Height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ICollection&lt;SepticSpecification&gt; SepticSpecification { get; set; }  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Привязка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модели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Технические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характеристики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ICollection&lt;Installation&gt; Installation { get; set; }      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Привязка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модели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Монтаж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ICollection&lt;Delivery&gt; Delivery { get; set; }      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Привязка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модели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Доставка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SepticTank()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SepticSpecification = new List&lt;SepticSpecification&gt;();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Installation = new List&lt;Installation&gt;();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Delivery = new List&lt;Delivery&gt;();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}</w:t>
            </w:r>
          </w:p>
          <w:p w:rsidR="00B35B49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highlight w:val="white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:rsidR="00D71F6D" w:rsidRPr="006427E7" w:rsidRDefault="006427E7" w:rsidP="005428F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Рис.27</w:t>
      </w:r>
    </w:p>
    <w:p w:rsidR="005428F4" w:rsidRPr="006427E7" w:rsidRDefault="005428F4" w:rsidP="00B92982">
      <w:pPr>
        <w:spacing w:line="360" w:lineRule="auto"/>
        <w:rPr>
          <w:sz w:val="28"/>
          <w:szCs w:val="28"/>
        </w:rPr>
      </w:pPr>
    </w:p>
    <w:p w:rsidR="00D71F6D" w:rsidRPr="006427E7" w:rsidRDefault="00514160" w:rsidP="000C1A1F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t>Листинг модели "</w:t>
      </w:r>
      <w:r w:rsidRPr="006427E7">
        <w:rPr>
          <w:sz w:val="28"/>
          <w:szCs w:val="28"/>
          <w:lang w:val="en-US"/>
        </w:rPr>
        <w:t>SepticSpecification</w:t>
      </w:r>
      <w:r w:rsidR="00D71F6D" w:rsidRPr="006427E7">
        <w:rPr>
          <w:sz w:val="28"/>
          <w:szCs w:val="28"/>
        </w:rPr>
        <w:t>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D71F6D" w:rsidRPr="006427E7" w:rsidTr="00D71F6D">
        <w:tc>
          <w:tcPr>
            <w:tcW w:w="9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System.ComponentModel.DataAnnotations;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ProjectTopas_v_1._2.Models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SepticSpecification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//Технические характиристики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[Display(Name = "Вес")]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public int Weight { get; set; }               //: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Вес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Залповый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сброс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VolleyRes { get; set; }            //: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Залповый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сброс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[Display(Name = "Глубина залегания трубы")]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public string PipeDepth { get; set; }        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Глубина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залегания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трубы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[Display(Name = "Название основной картинки")]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public string PathPicMain { get; set; }       //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Основная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картинка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[Display(Name = "Название картинки монтажной схемы")]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public string PathMontagePic { get; set; }   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Монтажная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схема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Наименование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модели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int? SepticTankId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SepticTank SepticTank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D71F6D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:rsidR="005428F4" w:rsidRPr="006427E7" w:rsidRDefault="006427E7" w:rsidP="005428F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Рис.28</w:t>
      </w:r>
    </w:p>
    <w:p w:rsidR="00514160" w:rsidRPr="006427E7" w:rsidRDefault="00514160" w:rsidP="005428F4">
      <w:pPr>
        <w:spacing w:line="360" w:lineRule="auto"/>
        <w:jc w:val="center"/>
        <w:rPr>
          <w:sz w:val="28"/>
          <w:szCs w:val="28"/>
        </w:rPr>
      </w:pPr>
    </w:p>
    <w:p w:rsidR="00514160" w:rsidRPr="006427E7" w:rsidRDefault="00514160" w:rsidP="00514160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t>Листинг модели "SepticService"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514160" w:rsidRPr="006427E7" w:rsidTr="00514160">
        <w:tc>
          <w:tcPr>
            <w:tcW w:w="9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System.ComponentModel.DataAnnotations;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ProjectTopas_v_1._2.Models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SepticService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Цена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Cost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[Display(Name = "Список моделей")]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public string Models { get; set; }    //Перечисление моделей по которым возможно обслуживание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:rsidR="00514160" w:rsidRPr="006427E7" w:rsidRDefault="006427E7" w:rsidP="005428F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Рис.29</w:t>
      </w:r>
    </w:p>
    <w:p w:rsidR="00514160" w:rsidRPr="006427E7" w:rsidRDefault="00514160" w:rsidP="005428F4">
      <w:pPr>
        <w:spacing w:line="360" w:lineRule="auto"/>
        <w:jc w:val="center"/>
        <w:rPr>
          <w:sz w:val="28"/>
          <w:szCs w:val="28"/>
        </w:rPr>
      </w:pPr>
    </w:p>
    <w:p w:rsidR="00514160" w:rsidRPr="006427E7" w:rsidRDefault="00514160" w:rsidP="005428F4">
      <w:pPr>
        <w:spacing w:line="360" w:lineRule="auto"/>
        <w:jc w:val="center"/>
        <w:rPr>
          <w:sz w:val="28"/>
          <w:szCs w:val="28"/>
        </w:rPr>
      </w:pPr>
    </w:p>
    <w:p w:rsidR="00514160" w:rsidRPr="006427E7" w:rsidRDefault="00514160" w:rsidP="00514160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lastRenderedPageBreak/>
        <w:t>Листинг модели "Installation"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514160" w:rsidRPr="006427E7" w:rsidTr="00514160">
        <w:tc>
          <w:tcPr>
            <w:tcW w:w="9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System.Data.Entity;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System.ComponentModel.DataAnnotations;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ProjectTopas_v_1._2.Models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Installation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Шеф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-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монтаж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CostShief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Песчанный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InstSand { get; set; } 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Стандартный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монтаж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песчаном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грунте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Суглинок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InstLoam { get; set; }  //--/--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суглинке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Глина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InstClay { get; set; }  //--/--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глине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Плывун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InstQuickSand { get; set; } // --/--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плывуне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[Display(Name = "Расход песка для обсыпки АС")]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public double ExpenSand { get; set; } //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Расход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песка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для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обсыпки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АС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Наименование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модели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int? SepticTankId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SepticTank SepticTank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:rsidR="00514160" w:rsidRPr="006427E7" w:rsidRDefault="006427E7" w:rsidP="005428F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Рис.30</w:t>
      </w:r>
    </w:p>
    <w:p w:rsidR="00514160" w:rsidRPr="006427E7" w:rsidRDefault="00514160" w:rsidP="005428F4">
      <w:pPr>
        <w:spacing w:line="360" w:lineRule="auto"/>
        <w:jc w:val="center"/>
        <w:rPr>
          <w:sz w:val="28"/>
          <w:szCs w:val="28"/>
        </w:rPr>
      </w:pPr>
    </w:p>
    <w:p w:rsidR="00514160" w:rsidRPr="006427E7" w:rsidRDefault="00514160" w:rsidP="00514160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t>Листинг модели "Delivery"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514160" w:rsidRPr="006427E7" w:rsidTr="00514160">
        <w:tc>
          <w:tcPr>
            <w:tcW w:w="9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System.ComponentModel.DataAnnotations;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ProjectTopas_v_1._2.Models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Delivery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До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50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км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от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МКАД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BefMK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Свыше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50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км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от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МКАД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AftMK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Наименование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модели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int? SepticTankId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SepticTank SepticTank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:rsidR="00514160" w:rsidRPr="006427E7" w:rsidRDefault="006427E7" w:rsidP="005428F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Рис.31</w:t>
      </w:r>
    </w:p>
    <w:p w:rsidR="00514160" w:rsidRPr="006427E7" w:rsidRDefault="00514160" w:rsidP="005428F4">
      <w:pPr>
        <w:spacing w:line="360" w:lineRule="auto"/>
        <w:jc w:val="center"/>
        <w:rPr>
          <w:sz w:val="28"/>
          <w:szCs w:val="28"/>
        </w:rPr>
      </w:pPr>
    </w:p>
    <w:p w:rsidR="00514160" w:rsidRPr="006427E7" w:rsidRDefault="00514160" w:rsidP="00514160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lastRenderedPageBreak/>
        <w:t>Листинг модели "Request"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514160" w:rsidRPr="006427E7" w:rsidTr="00514160">
        <w:tc>
          <w:tcPr>
            <w:tcW w:w="9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System.ComponentModel.DataAnnotations;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ProjectTopas_v_1._2.Models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Request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int 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Имя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[Required]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string Name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Телефон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[Required]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string Phone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[RegularExpression(@"[A-Za-z0-9._%+-]+@[A-Za-z0-9.-]+\.[A-Za-z]{2,4}", ErrorMessage = "Некорректный адрес")]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[Required]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string Email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[Display(Name =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Заказ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[Required]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string Comment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:rsidR="00514160" w:rsidRPr="006427E7" w:rsidRDefault="006427E7" w:rsidP="005141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Рис.32</w:t>
      </w:r>
    </w:p>
    <w:p w:rsidR="00514160" w:rsidRPr="006427E7" w:rsidRDefault="00514160" w:rsidP="005428F4">
      <w:pPr>
        <w:spacing w:line="360" w:lineRule="auto"/>
        <w:jc w:val="center"/>
        <w:rPr>
          <w:sz w:val="28"/>
          <w:szCs w:val="28"/>
        </w:rPr>
      </w:pPr>
    </w:p>
    <w:p w:rsidR="00514160" w:rsidRPr="006427E7" w:rsidRDefault="00514160" w:rsidP="00514160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t>Листинг модели "SepticTankContext"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514160" w:rsidRPr="006427E7" w:rsidTr="00514160">
        <w:tc>
          <w:tcPr>
            <w:tcW w:w="9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System.Data.Entity;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ProjectTopas_v_1._2.Models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SepticTankContext : DbContext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SepticTankContext() : base("DefaultConnection")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DbSet&lt;SepticTank&gt; SepticTanks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DbSet&lt;Installation&gt; Installations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DbSet&lt;SepticSpecification&gt; SepticSpecifications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DbSet&lt;SepticService&gt; SepticServices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DbSet&lt;Request&gt; Requests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System.Data.Entity.DbSet&lt;ProjectTopas_v_1._2.Models.Delivery&gt; Deliveries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:rsidR="00514160" w:rsidRPr="006427E7" w:rsidRDefault="006427E7" w:rsidP="005141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Рис.33</w:t>
      </w:r>
    </w:p>
    <w:p w:rsidR="00514160" w:rsidRPr="006427E7" w:rsidRDefault="00514160" w:rsidP="005428F4">
      <w:pPr>
        <w:spacing w:line="360" w:lineRule="auto"/>
        <w:jc w:val="center"/>
        <w:rPr>
          <w:sz w:val="28"/>
          <w:szCs w:val="28"/>
        </w:rPr>
      </w:pPr>
    </w:p>
    <w:p w:rsidR="00CF7092" w:rsidRPr="006427E7" w:rsidRDefault="00CF7092" w:rsidP="00CF7092">
      <w:pPr>
        <w:spacing w:line="360" w:lineRule="auto"/>
        <w:ind w:firstLine="708"/>
        <w:rPr>
          <w:sz w:val="28"/>
          <w:szCs w:val="28"/>
        </w:rPr>
      </w:pPr>
    </w:p>
    <w:p w:rsidR="00C864A7" w:rsidRPr="006427E7" w:rsidRDefault="00514160" w:rsidP="00CF7092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lastRenderedPageBreak/>
        <w:t>Листинг контроллера "</w:t>
      </w:r>
      <w:r w:rsidRPr="006427E7">
        <w:rPr>
          <w:sz w:val="28"/>
          <w:szCs w:val="28"/>
          <w:lang w:val="en-US"/>
        </w:rPr>
        <w:t>AccountController</w:t>
      </w:r>
      <w:r w:rsidR="00CF7092" w:rsidRPr="006427E7">
        <w:rPr>
          <w:sz w:val="28"/>
          <w:szCs w:val="28"/>
        </w:rPr>
        <w:t>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F7092" w:rsidRPr="006427E7" w:rsidTr="007F1E7C">
        <w:tc>
          <w:tcPr>
            <w:tcW w:w="9570" w:type="dxa"/>
          </w:tcPr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System.Globalization;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System.Security.Claims;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System.Threading.Tasks;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System.Web.Mvc;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Microsoft.AspNet.Identity;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Microsoft.AspNet.Identity.Owin;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Microsoft.Owin.Security;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ProjectTopas_v_1._2.Models;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ProjectTopas_v_1._2.Controllers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[Authorize]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AccountController : Controller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private ApplicationSignInManager _signInManager;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private ApplicationUserManager _userManager;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AccountController()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AccountController(ApplicationUserManager userManager, ApplicationSignInManager signInManager 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UserManager = userManager;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SignInManager = signInManager;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ApplicationSignInManager SignInManager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get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_signInManager ?? HttpContext.GetOwinContext().Get&lt;ApplicationSignInManager&gt;();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private set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_signInManager = value;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ApplicationUserManager UserManager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get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_userManager ?? HttpContext.GetOwinContext().GetUserManager&lt;ApplicationUserManager&gt;();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private set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_userManager = value;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/Account/Login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Login(string returnUrl)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ViewBag.ReturnUrl = returnUrl;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/Account/Login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Login(LoginViewModel model, string returnUrl)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(!ModelState.IsValid)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View(model);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Сбои при входе не приводят к блокированию учетной записи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Чтобы ошибки при вводе пароля инициировали блокирование учетной записи, замените на shouldLockout: true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var result = await SignInManager.PasswordSignInAsync(model.Email, model.Password, model.RememberMe, shouldLockout: false);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switch (result)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SignInStatus.Success: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RedirectToLocal(returnUrl);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SignInStatus.LockedOut: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View("Lockout");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SignInStatus.RequiresVerification: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RedirectToAction("SendCode", new { ReturnUrl = returnUrl, RememberMe = model.RememberMe });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SignInStatus.Failure: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default: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ModelState.AddModelError("",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Неудачная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попытка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входа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.");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View(model);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/Account/VerifyCode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VerifyCode(string provider, string returnUrl, bool rememberMe)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Требовать предварительный вход пользователя с помощью имени пользователя и пароля или внешнего имени входа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if (!await SignInManager.HasBeenVerifiedAsync())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View("Error");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View(new VerifyCodeViewModel { Provider = provider, ReturnUrl = returnUrl, RememberMe = rememberMe });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/Account/VerifyCode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VerifyCode(VerifyCodeViewModel model)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(!ModelState.IsValid)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        return View(model);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Приведенный ниже код защищает от атак методом подбора, направленных на двухфакторные коды.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Если пользователь введет неправильные коды за указанное время, его учетная запись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будет заблокирована на заданный период.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Параметры блокирования учетных записей можно настроить в IdentityConfig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var result = await SignInManager.TwoFactorSignInAsync(model.Provider, model.Code, isPersistent:  model.RememberMe, rememberBrowser: model.RememberBrowser);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switch (result)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SignInStatus.Success: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RedirectToLocal(model.ReturnUrl);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SignInStatus.LockedOut: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View("Lockout");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SignInStatus.Failure: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default: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ModelState.AddModelError("",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Неправильный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код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.");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View(model);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/Account/Register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Register()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/Account/Register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Register(RegisterViewModel model)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(ModelState.IsValid)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var user = new ApplicationUser { UserName = model.Email, Email = model.Email };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var result = await UserManager.CreateAsync(user, model.Password);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if (result.Succeeded)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await SignInManager.SignInAsync(user, isPersistent:false, rememberBrowser:false);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// Дополнительные сведения о том, как включить подтверждение учетной записи и сброс пароля, см. по адресу: http://go.microsoft.com/fwlink/?LinkID=320771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    // Отправка сообщения электронной почты с этой ссылкой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// string code = await UserManager.GenerateEmailConfirmationTokenAsync(user.Id);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// var callbackUrl = Url.Action("ConfirmEmail", "Account", new { userId = user.Id, code = code }, protocol: Request.Url.Scheme);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// await UserManager.SendEmailAsync(user.Id,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Подтверждение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учетной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записи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",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Подтвердите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вашу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учетную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запись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,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щелкнув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&lt;a href=\"" + callbackUrl + "\"&gt;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здесь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&lt;/a&gt;");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RedirectToAction("Index", "S3pticTnk3dit");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AddErrors(result);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Появление этого сообщения означает наличие ошибки; повторное отображение формы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return View(model);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/Account/ConfirmEmail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ConfirmEmail(string userId, string code)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(userId == null || code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View("Error");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result = await UserManager.ConfirmEmailAsync(userId, code);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View(result.Succeeded ? "ConfirmEmail" : "Error");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/Account/ForgotPassword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ForgotPassword()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/Account/ForgotPassword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ForgotPassword(ForgotPasswordViewModel model)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(ModelState.IsValid)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var user = await UserManager.FindByNameAsync(model.Email);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if (user == null || !(await UserManager.IsEmailConfirmedAsync(user.Id)))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    // Не показывать, что пользователь не существует или не подтвержден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    return View("ForgotPasswordConfirmation");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// Дополнительные сведения о том, как включить подтверждение учетной записи и сброс пароля, см. по адресу: http://go.microsoft.com/fwlink/?LinkID=320771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// Отправка сообщения электронной почты с этой ссылкой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// string code = await UserManager.GeneratePasswordResetTokenAsync(user.Id);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// var callbackUrl = Url.Action("ResetPassword", "Account", new { userId = user.Id, code = code }, protocol: Request.Url.Scheme);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ab/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ab/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// await UserManager.SendEmailAsync(user.Id,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Сброс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пароля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", "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Сбросьте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ваш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пароль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,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щелкнув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&lt;a href=\"" + callbackUrl + "\"&gt;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здесь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&lt;/a&gt;");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// return RedirectToAction("ForgotPasswordConfirmation", "Account");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//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Появление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этого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сообщения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означает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наличие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ошибки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;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повторное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отображение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формы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View(model);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/Account/ForgotPasswordConfirmation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ForgotPasswordConfirmation()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/Account/ResetPassword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ResetPassword(string code)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code == null ? View("Error") :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/Account/ResetPassword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ResetPassword(ResetPasswordViewModel model)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(!ModelState.IsValid)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View(model);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user = await UserManager.FindByNameAsync(model.Email);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if (user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// Не показывать, что пользователь не существует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return RedirectToAction("ResetPasswordConfirmation", "Account");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result = await UserManager.ResetPasswordAsync(user.Id, model.Code, model.Password);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(result.Succeeded)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RedirectToAction("ResetPasswordConfirmation", "Account");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AddErrors(result);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/Account/ResetPasswordConfirmation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ResetPasswordConfirmation()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/Account/ExternalLogin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ExternalLogin(string provider, string returnUrl)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Запрос перенаправления к внешнему поставщику входа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return new ChallengeResult(provider, Url.Action("ExternalLoginCallback", "Account", new { ReturnUrl = returnUrl }));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/Account/SendCode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SendCode(string returnUrl, bool rememberMe)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userId = await SignInManager.GetVerifiedUserIdAsync();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(userId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View("Error");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userFactors = await UserManager.GetValidTwoFactorProvidersAsync(userId);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factorOptions = userFactors.Select(purpose =&gt; new SelectListItem { Text = purpose, Value = purpose }).ToList();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View(new SendCodeViewModel { Providers = factorOptions, ReturnUrl = returnUrl, RememberMe = rememberMe });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/Account/SendCode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SendCode(SendCodeViewModel model)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(!ModelState.IsValid)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//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Создание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и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отправка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маркера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(!await SignInManager.SendTwoFactorCodeAsync(model.SelectedProvider))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View("Error");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RedirectToAction("VerifyCode", new { Provider = model.SelectedProvider, ReturnUrl = model.ReturnUrl, RememberMe = model.RememberMe });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/Account/ExternalLoginCallback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ExternalLoginCallback(string returnUrl)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loginInfo = await AuthenticationManager.GetExternalLoginInfoAsync();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(loginInfo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RedirectToAction("Login");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// Выполнение входа пользователя посредством данного внешнего поставщика входа, если у пользователя уже есть имя входа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var result = await SignInManager.ExternalSignInAsync(loginInfo, isPersistent: false);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switch (result)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SignInStatus.Success: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RedirectToLocal(returnUrl);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SignInStatus.LockedOut: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View("Lockout");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case SignInStatus.RequiresVerification: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RedirectToAction("SendCode", new { ReturnUrl = returnUrl, RememberMe = false });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case SignInStatus.Failure: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default: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    // Если у пользователя нет учетной записи, то ему предлагается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lastRenderedPageBreak/>
              <w:t>создать ее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ViewBag.ReturnUrl = returnUrl;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ViewBag.LoginProvider = loginInfo.Login.LoginProvider;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View("ExternalLoginConfirmation", new ExternalLoginConfirmationViewModel { Email = loginInfo.Email });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/Account/ExternalLoginConfirmation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ExternalLoginConfirmation(ExternalLoginConfirmationViewModel model, string returnUrl)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(User.Identity.IsAuthenticated)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RedirectToAction("Index", "Manage");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if (ModelState.IsValid)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// Получение сведений о пользователе от внешнего поставщика входа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var info = await AuthenticationManager.GetExternalLoginInfoAsync();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if (info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return View("ExternalLoginFailure");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var user = new ApplicationUser { UserName = model.Email, Email = model.Email };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var result = await UserManager.CreateAsync(user);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if (result.Succeeded)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result = await UserManager.AddLoginAsync(user.Id, info.Login);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if (result.Succeeded)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    await SignInManager.SignInAsync(user, isPersistent: false, rememberBrowser: false);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    return RedirectToLocal(returnUrl);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AddErrors(result);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ViewBag.ReturnUrl = returnUrl;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View(model);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/Account/LogOff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LogOff()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AuthenticationManager.SignOut(DefaultAuthenticationTypes.ApplicationCookie);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RedirectToAction("Index", "Home");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/Account/ExternalLoginFailure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[AllowAnonymous]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ExternalLoginFailure()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protected override void Dispose(bool disposing)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(disposing)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if (_userManager !=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_userManager.Dispose();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_userManager = null;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if (_signInManager !=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_signInManager.Dispose();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_signInManager = null;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base.Dispose(disposing);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#region Вспомогательные приложения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// Используется для защиты от XSRF-атак при добавлении внешних имен входа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private const string XsrfKey = "XsrfId";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private IAuthenticationManager AuthenticationManager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get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HttpContext.GetOwinContext().Authentication;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private void AddErrors(IdentityResult result)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foreach (var error in result.Errors)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ModelState.AddModelError("", error);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private ActionResult RedirectToLocal(string returnUrl)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(Url.IsLocalUrl(returnUrl))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Redirect(returnUrl);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RedirectToAction("Index", "S3pticTnk3dit");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internal class ChallengeResult : HttpUnauthorizedResult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public ChallengeResult(string provider, string redirectUri)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: this(provider, redirectUri,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public ChallengeResult(string provider, string redirectUri, string userId)</w:t>
            </w:r>
          </w:p>
          <w:p w:rsidR="00514160" w:rsidRPr="009B3A9A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r w:rsidRPr="009B3A9A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9B3A9A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LoginProvider = provider;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        RedirectUri = redirectUri;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UserId = userId;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public string LoginProvider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public string RedirectUri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public string UserId { get; set;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public override void ExecuteResult(ControllerContext context)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var properties = new AuthenticationProperties { RedirectUri = RedirectUri };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if (UserId !=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    properties.Dictionary[XsrfKey] = UserId;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context.HttpContext.GetOwinContext().Authentication.Challenge(properties, LoginProvider);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#endregion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}</w:t>
            </w:r>
          </w:p>
          <w:p w:rsidR="00CF7092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:rsidR="00737AE7" w:rsidRPr="006427E7" w:rsidRDefault="006427E7" w:rsidP="00737AE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Рис.34</w:t>
      </w:r>
    </w:p>
    <w:p w:rsidR="00514160" w:rsidRPr="006427E7" w:rsidRDefault="00514160" w:rsidP="00737AE7">
      <w:pPr>
        <w:spacing w:line="360" w:lineRule="auto"/>
        <w:jc w:val="center"/>
        <w:rPr>
          <w:sz w:val="28"/>
          <w:szCs w:val="28"/>
        </w:rPr>
      </w:pPr>
    </w:p>
    <w:p w:rsidR="00514160" w:rsidRPr="006427E7" w:rsidRDefault="00514160" w:rsidP="00514160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t>Листинг контроллера "</w:t>
      </w:r>
      <w:r w:rsidRPr="006427E7">
        <w:rPr>
          <w:sz w:val="28"/>
          <w:szCs w:val="28"/>
          <w:lang w:val="en-US"/>
        </w:rPr>
        <w:t>DeliverController</w:t>
      </w:r>
      <w:r w:rsidRPr="006427E7">
        <w:rPr>
          <w:sz w:val="28"/>
          <w:szCs w:val="28"/>
        </w:rPr>
        <w:t>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514160" w:rsidRPr="006427E7" w:rsidTr="00514160">
        <w:tc>
          <w:tcPr>
            <w:tcW w:w="9570" w:type="dxa"/>
          </w:tcPr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System.Data;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System.Data.Entity;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System.Threading.Tasks;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System.Net;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System.Web.Mvc;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ProjectTopas_v_1._2.Models;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ProjectTopas_v_1._2.Controllers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[Authorize]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D3liv3rController : Controller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private SepticTankContext db = new SepticTankContext();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D3liv3r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Index()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deliveries = db.Deliveries.Include(d =&gt; d.SepticTank);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View(await deliveries.ToListAsync());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D3liv3r/Details/5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Details(int? 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(id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new HttpStatusCodeResult(HttpStatusCode.BadRequest);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Delivery delivery = await db.Deliveries.Include(d =&gt;d.SepticTank).FirstAsync(t =&gt;t.Id == 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    if (delivery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HttpNotFound();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View(delivery);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D3liv3r/Create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Create()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ViewBag.SepticTankId = new SelectList(db.SepticTanks, "Id", "Model");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// POST: D3liv3r/Create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// Чтобы защититься от атак чрезмерной передачи данных, включите определенные свойства, для которых следует установить привязку. Дополнительные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// сведения см. в статье http://go.microsoft.com/fwlink/?LinkId=317598.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Create([Bind(Include = "Id,BefMK,AftMK,SepticTankId")] Delivery delivery)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(ModelState.IsValid)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db.Deliveries.Add(delivery);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await db.SaveChangesAsync();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RedirectToAction("Index");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ViewBag.SepticTankId = new SelectList(db.SepticTanks, "Id", "Model", delivery.SepticTankId);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View(delivery);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D3liv3r/Edit/5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Edit(int? 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(id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new HttpStatusCodeResult(HttpStatusCode.BadRequest);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Delivery delivery = await db.Deliveries.FindAsync(id);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(delivery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HttpNotFound();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ViewBag.SepticTankId = new SelectList(db.SepticTanks, "Id", "Model", delivery.SepticTankId);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View(delivery);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D3liv3r/Edit/5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// сведения см. в статье http://go.microsoft.com/fwlink/?LinkId=317598.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Edit([Bind(Include = "Id,BefMK,AftMK,SepticTankId")] Delivery delivery)</w:t>
            </w:r>
          </w:p>
          <w:p w:rsidR="00514160" w:rsidRPr="009B3A9A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9B3A9A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514160" w:rsidRPr="009B3A9A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(ModelState.IsValid)</w:t>
            </w:r>
          </w:p>
          <w:p w:rsidR="00514160" w:rsidRPr="009B3A9A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        db.Entry(delivery).State = EntityState.Modified;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await db.SaveChangesAsync();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RedirectToAction("Index");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ViewBag.SepticTankId = new SelectList(db.SepticTanks, "Id", "Model", delivery.SepticTankId);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View(delivery);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D3liv3r/Delete/5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Delete(int? 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(id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new HttpStatusCodeResult(HttpStatusCode.BadRequest);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Delivery delivery = await db.Deliveries.FindAsync(id);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(delivery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HttpNotFound();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View(delivery);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D3liv3r/Delete/5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[HttpPost, ActionName("Delete")]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DeleteConfirmed(int 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Delivery delivery = await db.Deliveries.FindAsync(id);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db.Deliveries.Remove(delivery);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await db.SaveChangesAsync();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RedirectToAction("Index");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protected override void Dispose(bool disposing)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(disposing)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db.Dispose();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base.Dispose(disposing);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</w:tc>
      </w:tr>
    </w:tbl>
    <w:p w:rsidR="00514160" w:rsidRPr="006427E7" w:rsidRDefault="006427E7" w:rsidP="005141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Рис.35</w:t>
      </w:r>
    </w:p>
    <w:p w:rsidR="00514160" w:rsidRPr="006427E7" w:rsidRDefault="00514160" w:rsidP="00737AE7">
      <w:pPr>
        <w:spacing w:line="360" w:lineRule="auto"/>
        <w:jc w:val="center"/>
        <w:rPr>
          <w:sz w:val="28"/>
          <w:szCs w:val="28"/>
        </w:rPr>
      </w:pPr>
    </w:p>
    <w:p w:rsidR="00514160" w:rsidRPr="006427E7" w:rsidRDefault="00514160" w:rsidP="00514160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t>Листинг контроллера "</w:t>
      </w:r>
      <w:r w:rsidRPr="006427E7">
        <w:rPr>
          <w:sz w:val="28"/>
          <w:szCs w:val="28"/>
          <w:lang w:val="en-US"/>
        </w:rPr>
        <w:t>HomeController</w:t>
      </w:r>
      <w:r w:rsidRPr="006427E7">
        <w:rPr>
          <w:sz w:val="28"/>
          <w:szCs w:val="28"/>
        </w:rPr>
        <w:t>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514160" w:rsidRPr="006427E7" w:rsidTr="00514160">
        <w:tc>
          <w:tcPr>
            <w:tcW w:w="9570" w:type="dxa"/>
          </w:tcPr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System.Web.Mvc;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ProjectTopas_v_1._2.Models;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System.Data.Entity;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System.Threading.Tasks;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System.Net;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ProjectTopas_v_1._2.Controllers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>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HomeController : Controller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SepticTankContext db = new SepticTankContext();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Index()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models = db.SepticSpecifications.Include(d =&gt; d.SepticTank).Where(d =&gt;d.Id &lt; 5);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View(await models.ToListAsync());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Models()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IEnumerable&lt;SepticTank&gt; SepticTanks = db.SepticTanks;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ViewBag.SepticTanks = SepticTanks;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Installations()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Installations = db.Installations.Include(p =&gt; p.SepticTank);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View(Installations.ToList());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Details(int 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SepticTank Sept = db.SepticTanks.Include(p =&gt; p.SepticSpecification).Include(p =&gt; p.Installation).FirstOrDefault(t =&gt; t.Id == id);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(Sept == null)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HttpNotFound();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View(Sept);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SelectModel()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Services()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IEnumerable&lt;SepticService&gt; SepticServices = db.SepticServices;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ViewBag.SepticServices = SepticServices;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CreateRequest()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PartialView("CreateRequest");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CreateRequest([Bind(Include = "Id,Name,Phone,Email,Comment")] Request request)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(ModelState.IsValid)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db.Requests.Add(request);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await db.SaveChangesAsync();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RedirectToAction("Index");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View(request);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Delivery()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{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deliveries = db.Deliveries.Include(d =&gt; d.SepticTank);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View(await deliveries.ToListAsync());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:rsidR="00514160" w:rsidRPr="006427E7" w:rsidRDefault="006427E7" w:rsidP="005141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Рис.36</w:t>
      </w:r>
    </w:p>
    <w:p w:rsidR="00514160" w:rsidRPr="006427E7" w:rsidRDefault="00514160" w:rsidP="00737AE7">
      <w:pPr>
        <w:spacing w:line="360" w:lineRule="auto"/>
        <w:jc w:val="center"/>
        <w:rPr>
          <w:sz w:val="28"/>
          <w:szCs w:val="28"/>
        </w:rPr>
      </w:pPr>
    </w:p>
    <w:p w:rsidR="00514160" w:rsidRPr="006427E7" w:rsidRDefault="00514160" w:rsidP="00514160">
      <w:pPr>
        <w:spacing w:line="360" w:lineRule="auto"/>
        <w:ind w:firstLine="708"/>
        <w:rPr>
          <w:sz w:val="28"/>
          <w:szCs w:val="28"/>
        </w:rPr>
      </w:pPr>
      <w:r w:rsidRPr="006427E7">
        <w:rPr>
          <w:sz w:val="28"/>
          <w:szCs w:val="28"/>
        </w:rPr>
        <w:t>Листинг контроллера "</w:t>
      </w:r>
      <w:r w:rsidR="006427E7" w:rsidRPr="006427E7">
        <w:rPr>
          <w:sz w:val="28"/>
          <w:szCs w:val="28"/>
          <w:lang w:val="en-US"/>
        </w:rPr>
        <w:t>Install</w:t>
      </w:r>
      <w:r w:rsidRPr="006427E7">
        <w:rPr>
          <w:sz w:val="28"/>
          <w:szCs w:val="28"/>
          <w:lang w:val="en-US"/>
        </w:rPr>
        <w:t>Controller</w:t>
      </w:r>
      <w:r w:rsidRPr="006427E7">
        <w:rPr>
          <w:sz w:val="28"/>
          <w:szCs w:val="28"/>
        </w:rPr>
        <w:t>"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514160" w:rsidRPr="006427E7" w:rsidTr="00514160">
        <w:tc>
          <w:tcPr>
            <w:tcW w:w="9570" w:type="dxa"/>
          </w:tcPr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System.Collections.Generic;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System.Data;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System.Data.Entity;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System.Linq;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System.Threading.Tasks;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System.Net;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System.Web.Mvc;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using ProjectTopas_v_1._2.Models;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namespace ProjectTopas_v_1._2.Controllers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[Authorize]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public class Insta1lController : Controller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private SepticTankContext db = new SepticTankContext();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Insta1l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Index()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var installations = db.Installations.Include(i =&gt; i.SepticTank);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View(await installations.ToListAsync());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Insta1l/Details/5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Details(int? id)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(id == null)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new HttpStatusCodeResult(HttpStatusCode.BadRequest);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Installation installation = await db.Installations.Include(d =&gt; d.SepticTank).FirstAsync(t =&gt; t.Id == id);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(installation == null)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HttpNotFound();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View(installation);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Insta1l/Create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ActionResult Create()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ViewBag.SepticTankId = new SelectList(db.SepticTanks, "Id", "Model");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return View();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// POST: Insta1l/Create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// Чтобы защититься от атак чрезмерной передачи данных, включите определенные свойства, для которых следует установить привязку. Дополнительные 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lastRenderedPageBreak/>
              <w:t xml:space="preserve">        // сведения см. в статье http://go.microsoft.com/fwlink/?LinkId=317598.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[HttpPost]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Create([Bind(Include = "Id,CostShief,InstSand,InstLoam,InstClay,InstQuickSand,ExpenSand,SepticTankId")] Installation installation)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(ModelState.IsValid)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db.Installations.Add(installation);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await db.SaveChangesAsync();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RedirectToAction("Index");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ViewBag.SepticTankId = new SelectList(db.SepticTanks, "Id", "Model", installation.SepticTankId);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View(installation);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Insta1l/Edit/5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Edit(int? id)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(id == null)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new HttpStatusCodeResult(HttpStatusCode.BadRequest);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Installation installation = await db.Installations.FindAsync(id);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(installation == null)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HttpNotFound();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ViewBag.SepticTankId = new SelectList(db.SepticTanks, "Id", "Model", installation.SepticTankId);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View(installation);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Insta1l/Edit/5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// сведения см. в статье http://go.microsoft.com/fwlink/?LinkId=317598.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[HttpPost]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Edit([Bind(Include = "Id,CostShief,InstSand,InstLoam,InstClay,InstQuickSand,ExpenSand,SepticTankId")] Installation installation)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(ModelState.IsValid)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db.Entry(installation).State = EntityState.Modified;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await db.SaveChangesAsync();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RedirectToAction("Index");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ViewBag.SepticTankId = new SelectList(db.SepticTanks, "Id", "Model", installation.SepticTankId);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View(installation);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GET: Insta1l/Delete/5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Delete(int? id)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(id == null)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new HttpStatusCodeResult(HttpStatusCode.BadRequest);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Installation installation = await db.Installations.FindAsync(id);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(installation == null)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return HttpNotFound();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View(installation);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// POST: Insta1l/Delete/5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[HttpPost, ActionName("Delete")]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[ValidateAntiForgeryToken]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public async Task&lt;ActionResult&gt; DeleteConfirmed(int id)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Installation installation = await db.Installations.FindAsync(id);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db.Installations.Remove(installation);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await db.SaveChangesAsync();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return RedirectToAction("Index");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protected override void Dispose(bool disposing)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if (disposing)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    db.Dispose();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    base.Dispose(disposing);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 xml:space="preserve">    }</w:t>
            </w:r>
          </w:p>
          <w:p w:rsidR="006427E7" w:rsidRPr="006427E7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  <w:r w:rsidRPr="006427E7"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  <w:t>}</w:t>
            </w:r>
          </w:p>
          <w:p w:rsidR="00514160" w:rsidRPr="006427E7" w:rsidRDefault="00514160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highlight w:val="white"/>
                <w:lang w:eastAsia="en-US"/>
              </w:rPr>
            </w:pPr>
          </w:p>
        </w:tc>
      </w:tr>
    </w:tbl>
    <w:p w:rsidR="00514160" w:rsidRDefault="006427E7" w:rsidP="005141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Рис.37</w:t>
      </w:r>
    </w:p>
    <w:p w:rsidR="00514160" w:rsidRDefault="00514160" w:rsidP="00737AE7">
      <w:pPr>
        <w:spacing w:line="360" w:lineRule="auto"/>
        <w:jc w:val="center"/>
        <w:rPr>
          <w:sz w:val="28"/>
          <w:szCs w:val="28"/>
        </w:rPr>
      </w:pPr>
    </w:p>
    <w:p w:rsidR="00514160" w:rsidRPr="00B5579A" w:rsidRDefault="006427E7" w:rsidP="0051416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представления «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>» контроллера «</w:t>
      </w:r>
      <w:r>
        <w:rPr>
          <w:sz w:val="28"/>
          <w:szCs w:val="28"/>
          <w:lang w:val="en-US"/>
        </w:rPr>
        <w:t>HomeController</w:t>
      </w:r>
      <w:r>
        <w:rPr>
          <w:sz w:val="28"/>
          <w:szCs w:val="28"/>
        </w:rPr>
        <w:t>»</w:t>
      </w:r>
      <w:r w:rsidR="00514160" w:rsidRPr="00B5579A">
        <w:rPr>
          <w:sz w:val="28"/>
          <w:szCs w:val="28"/>
        </w:rPr>
        <w:t xml:space="preserve">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1C3688" w:rsidRPr="001C3688" w:rsidTr="00514160">
        <w:tc>
          <w:tcPr>
            <w:tcW w:w="9570" w:type="dxa"/>
          </w:tcPr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@model IEnumerable&lt;ProjectTopas_v_1._2.Models.SepticSpecification&gt;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ViewBag.Title = 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Главная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&lt;h1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Сайт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по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продаже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установки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септиков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ТОПАС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.&lt;/h1&gt;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&lt;div class="row"&gt;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&lt;p&gt;Септик «Топас» является локальной биологической системой очистки стоков с предварительным осаждением крупных взвесей. Именно на таком принципе работают централизованные канализационные очистные сооружения, поэтому септик «Топас» условно можно назвать их миниатюрой.&lt;/p&gt;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&lt;p&gt;На данном сайте вы можете просмотреть модельный ряд септиков, стоимость модели, монтажа, доставки и обслуживания.&lt;/p&gt;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 backgr1"&gt;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class="col-md-6 col-md-offset-3 img-thumbnail backgr2 text-center"&gt;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 class=""&gt;Чтобы обратиться к нам вы можете нажать на кнопку "Сделать запрос" или позвонить по данному телефону:&lt;/p&gt;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class="col-md-5"&gt;@Html.ActionLink("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Сделать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запрос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"CreateRequest", new { }, new { @class = "compItem btn btn-lg btn-default btn-ill gl2" })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class="col-md-2"&gt;&lt;h3 class="gl1"&gt;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ИЛИ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&lt;/h3&gt;&lt;/div&gt;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class="col-md-5"&gt;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&lt;h4 class=""&gt;8-915-014-02-93&lt;/h4&gt;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&lt;h4 class=""&gt;8-977-980-47-99&lt;/h4&gt;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&lt;h4 class=""&gt;8-903-672-61-80&lt;/h4&gt;               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&lt;h2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Популярные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&lt;/h2&gt;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@foreach (var item in Model)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class="col-sm-4 col-md-3"&gt;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class="thumbnail"&gt;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&lt;img class="img-responsive" src="~/Pics/Models/MainPic/@Html.DisplayFor(modelItem =&gt; item.PathPicMain)"&gt;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class="caption text-center"&gt;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&lt;h4&gt;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Модель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: @Html.DisplayFor(modelItem =&gt; item.SepticTank.Model)&lt;/h4&gt;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&lt;p&gt;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Цена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: @Html.DisplayFor(modelItem =&gt; item.SepticTank.Cost1Comp)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.&lt;/p&gt;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&lt;p&gt;@Html.ActionLink("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Подробнее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"Details", new { id = item.Id }, new { @class = "btn btn-default btn-group-justified" })&lt;/p&gt;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&lt;hr /&gt;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&lt;h1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Преимущества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автономной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канализации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ТОПАС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"&lt;/h1&gt;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&lt;ul&gt;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&lt;li&gt;Высокое качество очистки стоков (до 98%);&lt;/li&gt;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&lt;li&gt;Легкий и прочный компактный корпус, выполненный из высококачественного полипропилена и снабженный ребрами жесткости;&lt;/li&gt;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&lt;li&gt;Простой монтаж в сжатые сроки, возможность монтажа в любое время года, в любых типах грунтов, даже при высоком уровне грунтовых вод;&lt;/li&gt;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&lt;li&gt;Полная экологическая безопасность, отсутствие неприятного запаха;&lt;/li&gt;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&lt;li&gt;Легкость обслуживания: нет необходимости в вызове ассенизационной машины, приобретении культур микроорганизмов и т.п.;&lt;/li&gt;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&lt;li&gt;На выходе — чистая техническая вода и стабилизированный ил;&lt;/li&gt;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&lt;li&gt;Надежность и долговечность, срок службы составляет более 50 лет.&lt;/li&gt;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&lt;/ul&gt;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&lt;p&gt;&lt;b&gt;Установки «ТОПАС» — это правильное решение при обустройстве канализации на частной территории&lt;/b&gt;&lt;/p&gt;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@section scripts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&lt;script type="text/javascript"&gt;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$(function () 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$.ajaxSetup({ cache: false });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$(".compItem").click(function (e) 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e.preventDefault();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$.get(this.href, function (data) 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$('#dialogContent').html(data);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$('#modDialog').modal('show');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});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&lt;/script&gt;</w:t>
            </w:r>
          </w:p>
          <w:p w:rsidR="00514160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</w:tc>
      </w:tr>
    </w:tbl>
    <w:p w:rsidR="00514160" w:rsidRPr="001C3688" w:rsidRDefault="006427E7" w:rsidP="006427E7">
      <w:pPr>
        <w:spacing w:line="360" w:lineRule="auto"/>
        <w:jc w:val="center"/>
        <w:rPr>
          <w:sz w:val="28"/>
          <w:szCs w:val="28"/>
        </w:rPr>
      </w:pPr>
      <w:r w:rsidRPr="001C3688">
        <w:rPr>
          <w:sz w:val="28"/>
          <w:szCs w:val="28"/>
        </w:rPr>
        <w:lastRenderedPageBreak/>
        <w:t>Рис.38</w:t>
      </w:r>
    </w:p>
    <w:p w:rsidR="006427E7" w:rsidRPr="001C3688" w:rsidRDefault="006427E7" w:rsidP="006427E7">
      <w:pPr>
        <w:spacing w:line="360" w:lineRule="auto"/>
        <w:ind w:firstLine="708"/>
        <w:rPr>
          <w:sz w:val="28"/>
          <w:szCs w:val="28"/>
        </w:rPr>
      </w:pPr>
      <w:r w:rsidRPr="001C3688">
        <w:rPr>
          <w:sz w:val="28"/>
          <w:szCs w:val="28"/>
        </w:rPr>
        <w:lastRenderedPageBreak/>
        <w:t>Листинг представления «</w:t>
      </w:r>
      <w:r w:rsidRPr="001C3688">
        <w:rPr>
          <w:sz w:val="28"/>
          <w:szCs w:val="28"/>
          <w:lang w:val="en-US"/>
        </w:rPr>
        <w:t>CreateRequest</w:t>
      </w:r>
      <w:r w:rsidRPr="001C3688">
        <w:rPr>
          <w:sz w:val="28"/>
          <w:szCs w:val="28"/>
        </w:rPr>
        <w:t>» контроллера «</w:t>
      </w:r>
      <w:r w:rsidRPr="001C3688">
        <w:rPr>
          <w:sz w:val="28"/>
          <w:szCs w:val="28"/>
          <w:lang w:val="en-US"/>
        </w:rPr>
        <w:t>HomeController</w:t>
      </w:r>
      <w:r w:rsidRPr="001C3688">
        <w:rPr>
          <w:sz w:val="28"/>
          <w:szCs w:val="28"/>
        </w:rPr>
        <w:t>»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514160" w:rsidRPr="00A17602" w:rsidTr="00514160">
        <w:tc>
          <w:tcPr>
            <w:tcW w:w="9570" w:type="dxa"/>
          </w:tcPr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@model ProjectTopas_v_1._2.Models.Request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class="modal-content"&gt;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class="modal-header"&gt;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&lt;button class="close" data-dismiss="modal" area-hidden="true"&gt;X&lt;/button&gt;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&lt;h4&gt;Создание запроса&lt;/h4&gt;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@using (Html.BeginForm())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@Html.AntiForgeryToken()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class="modal-body"&gt;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class="form-horizontal"&gt;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&lt;h4&gt;При заполнении запроса убедитесь, что все поля заполнены правильно&lt;/h4&gt;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&lt;hr /&gt;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@Html.ValidationSummary(true, "", new { @class = "text-danger"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class="form-group"&gt;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@Html.LabelFor(model =&gt; model.Name, htmlAttributes: new { @class = "control-label col-md-2"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&lt;div class="col-md-10"&gt;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@Html.EditorFor(model =&gt; model.Name, new { htmlAttributes = new { @class = "form-control" }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@Html.ValidationMessageFor(model =&gt; model.Name, "", new { @class = "text-danger"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class="form-group"&gt;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@Html.LabelFor(model =&gt; model.Phone, htmlAttributes: new { @class = "control-label col-md-2"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&lt;div class="col-md-10"&gt;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@Html.EditorFor(model =&gt; model.Phone, new { htmlAttributes = new { @class = "form-control" , @placeholder = "+7(___)___-__-__" }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@Html.ValidationMessageFor(model =&gt; model.Phone, "", new { @class = "text-danger"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class="form-group"&gt;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@Html.LabelFor(model =&gt; model.Email, htmlAttributes: new { @class = "control-label col-md-2"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&lt;div class="col-md-10"&gt;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@Html.EditorFor(model =&gt; model.Email, new { htmlAttributes = new { @class = "form-control", @placeholder = "Example@gmail.com" }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@Html.ValidationMessageFor(model =&gt; model.Email, "", new { @class = "text-danger"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class="form-group"&gt;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@Html.LabelFor(model =&gt; model.Comment, htmlAttributes: new { @class = "control-label col-md-2"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&lt;div class="col-md-10"&gt;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@Html.EditorFor(model =&gt; model.Comment, new { htmlAttributes = new { @class = "form-control" }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 class="help-block"&gt;Здесь Вы можете записать что вы хотите купить&lt;/p&gt;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@Html.ValidationMessageFor(model =&gt; model.Comment, "", new { @class = "text-danger"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class="form-group"&gt;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&lt;div class="col-md-offset-2 col-md-10"&gt;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&lt;input type="submit" value="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Отправить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 class="btn btn-default" /&gt;</w:t>
            </w:r>
          </w:p>
          <w:p w:rsidR="006427E7" w:rsidRPr="009B3A9A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</w:t>
            </w: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6427E7" w:rsidRPr="009B3A9A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</w:t>
            </w:r>
          </w:p>
          <w:p w:rsidR="006427E7" w:rsidRPr="009B3A9A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6427E7" w:rsidRPr="009B3A9A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6427E7" w:rsidRPr="009B3A9A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}</w:t>
            </w:r>
          </w:p>
          <w:p w:rsidR="00514160" w:rsidRPr="009B3A9A" w:rsidRDefault="006427E7" w:rsidP="005141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</w:tc>
      </w:tr>
    </w:tbl>
    <w:p w:rsidR="00514160" w:rsidRPr="001C3688" w:rsidRDefault="006427E7" w:rsidP="00514160">
      <w:pPr>
        <w:spacing w:line="360" w:lineRule="auto"/>
        <w:jc w:val="center"/>
        <w:rPr>
          <w:sz w:val="28"/>
          <w:szCs w:val="28"/>
        </w:rPr>
      </w:pPr>
      <w:r w:rsidRPr="001C3688">
        <w:rPr>
          <w:sz w:val="28"/>
          <w:szCs w:val="28"/>
        </w:rPr>
        <w:lastRenderedPageBreak/>
        <w:t>Рис.38</w:t>
      </w:r>
    </w:p>
    <w:p w:rsidR="006427E7" w:rsidRPr="001C3688" w:rsidRDefault="006427E7" w:rsidP="00514160">
      <w:pPr>
        <w:spacing w:line="360" w:lineRule="auto"/>
        <w:jc w:val="center"/>
        <w:rPr>
          <w:sz w:val="28"/>
          <w:szCs w:val="28"/>
        </w:rPr>
      </w:pPr>
    </w:p>
    <w:p w:rsidR="006427E7" w:rsidRPr="001C3688" w:rsidRDefault="006427E7" w:rsidP="006427E7">
      <w:pPr>
        <w:spacing w:line="360" w:lineRule="auto"/>
        <w:ind w:firstLine="708"/>
        <w:rPr>
          <w:sz w:val="28"/>
          <w:szCs w:val="28"/>
        </w:rPr>
      </w:pPr>
      <w:r w:rsidRPr="001C3688">
        <w:rPr>
          <w:sz w:val="28"/>
          <w:szCs w:val="28"/>
        </w:rPr>
        <w:t>Листинг представления «</w:t>
      </w:r>
      <w:r w:rsidRPr="001C3688">
        <w:rPr>
          <w:sz w:val="28"/>
          <w:szCs w:val="28"/>
          <w:lang w:val="en-US"/>
        </w:rPr>
        <w:t>Delivery</w:t>
      </w:r>
      <w:r w:rsidRPr="001C3688">
        <w:rPr>
          <w:sz w:val="28"/>
          <w:szCs w:val="28"/>
        </w:rPr>
        <w:t>» контроллера «</w:t>
      </w:r>
      <w:r w:rsidRPr="001C3688">
        <w:rPr>
          <w:sz w:val="28"/>
          <w:szCs w:val="28"/>
          <w:lang w:val="en-US"/>
        </w:rPr>
        <w:t>HomeController</w:t>
      </w:r>
      <w:r w:rsidRPr="001C3688">
        <w:rPr>
          <w:sz w:val="28"/>
          <w:szCs w:val="28"/>
        </w:rPr>
        <w:t>»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6427E7" w:rsidRPr="001C3688" w:rsidTr="001C3688">
        <w:tc>
          <w:tcPr>
            <w:tcW w:w="9570" w:type="dxa"/>
          </w:tcPr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@model IEnumerable&lt;ProjectTopas_v_1._2.Models.Delivery&gt;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ViewBag.Title = 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Доставка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септика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Layout = "~/Views/Shared/_Layout.cshtml";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&lt;h1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Доставка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септиков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ТОПАС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&lt;/h1&gt;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class="col-md-6"&gt;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Есть возможность самовывоза септика или заказать доставку.&lt;br /&gt;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Доставка осуществляется в данные области: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&lt;br /&gt;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&lt;ul&gt;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&lt;li&gt;Серпухов, Серпуховский район&lt;/li&gt;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&lt;li&gt;Чехов, Чеховский район&lt;/li&gt;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&lt;li&gt;Калужская облать(Жуковский район, Тарусский район)&lt;/li&gt;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&lt;li&gt;Тульская облать(Заокский район)&lt;/li&gt;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&lt;li&gt;Ступинский район&lt;/li&gt;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&lt;li&gt;Наро-Фоминский район&lt;/li&gt;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&lt;/ul&gt;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&lt;p&gt;Для более детальной информации вы можете обратиться по телефону:8-496-7&lt;/p&gt;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&lt;h2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Цены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на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доставку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септиков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&lt;/h2&gt;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&lt;table class="table table-bordered table-hover text-center"&gt;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&lt;thead&gt;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&lt;tr&gt;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 class="text-center"&gt;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@Html.DisplayNameFor(model =&gt; model.SepticTank.Model)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&lt;/th&gt;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 class="text-center"&gt;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@Html.DisplayNameFor(model =&gt; model.BefMK) 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&lt;/th&gt;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 class="text-center"&gt;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@Html.DisplayNameFor(model =&gt; model.AftMK)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&lt;/th&gt;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&lt;/tr&gt;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&lt;/thead&gt;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@foreach (var item in Model)</w:t>
            </w:r>
          </w:p>
          <w:p w:rsidR="006427E7" w:rsidRPr="009B3A9A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</w:t>
            </w: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&lt;tr&gt;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&lt;td&gt;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@Html.DisplayFor(modelItem =&gt; item.SepticTank.Model)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&lt;/td&gt;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&lt;td&gt;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@Html.DisplayFor(modelItem =&gt; item.BefMK)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&lt;/td&gt;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&lt;td&gt;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+ @Html.DisplayFor(modelItem =&gt; item.AftMK)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.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1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км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&lt;/td&gt;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&lt;/tr&gt;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}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&lt;/table&gt;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@section scripts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&lt;script type="text/javascript"&gt;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$(function () 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$.ajaxSetup({ cache: false });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$(".compItem").click(function (e) 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e.preventDefault();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$.get(this.href, function (data) {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$('#dialogContent').html(data);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$('#modDialog').modal('show');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});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})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&lt;/script&gt;</w:t>
            </w:r>
          </w:p>
          <w:p w:rsidR="006427E7" w:rsidRPr="001C3688" w:rsidRDefault="006427E7" w:rsidP="006427E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  <w:p w:rsidR="006427E7" w:rsidRPr="001C3688" w:rsidRDefault="006427E7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</w:tbl>
    <w:p w:rsidR="006427E7" w:rsidRDefault="006427E7" w:rsidP="006427E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Рис.39</w:t>
      </w:r>
    </w:p>
    <w:p w:rsidR="006427E7" w:rsidRDefault="006427E7" w:rsidP="00514160">
      <w:pPr>
        <w:spacing w:line="360" w:lineRule="auto"/>
        <w:jc w:val="center"/>
        <w:rPr>
          <w:sz w:val="28"/>
          <w:szCs w:val="28"/>
        </w:rPr>
      </w:pPr>
    </w:p>
    <w:p w:rsidR="006427E7" w:rsidRPr="00B5579A" w:rsidRDefault="006427E7" w:rsidP="006427E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представления «</w:t>
      </w:r>
      <w:r w:rsidR="001C3688">
        <w:rPr>
          <w:sz w:val="28"/>
          <w:szCs w:val="28"/>
          <w:lang w:val="en-US"/>
        </w:rPr>
        <w:t>Details</w:t>
      </w:r>
      <w:r>
        <w:rPr>
          <w:sz w:val="28"/>
          <w:szCs w:val="28"/>
        </w:rPr>
        <w:t>» контроллера «</w:t>
      </w:r>
      <w:r>
        <w:rPr>
          <w:sz w:val="28"/>
          <w:szCs w:val="28"/>
          <w:lang w:val="en-US"/>
        </w:rPr>
        <w:t>HomeController</w:t>
      </w:r>
      <w:r>
        <w:rPr>
          <w:sz w:val="28"/>
          <w:szCs w:val="28"/>
        </w:rPr>
        <w:t>»</w:t>
      </w:r>
      <w:r w:rsidRPr="00B5579A">
        <w:rPr>
          <w:sz w:val="28"/>
          <w:szCs w:val="28"/>
        </w:rPr>
        <w:t xml:space="preserve">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6427E7" w:rsidTr="001C3688">
        <w:tc>
          <w:tcPr>
            <w:tcW w:w="9570" w:type="dxa"/>
          </w:tcPr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@using ProjectTopas_v_1._2.Models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@model SepticTank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ViewBag.Title = 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Детальная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информация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Layout = "~/Views/Shared/_Layout.cshtml";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&lt;h1 class="page-header"&gt;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Подробная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информация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@Html.DisplayFor(model =&gt; model.Model)&lt;/h1&gt;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@foreach (SepticSpecification S in Model.SepticSpecification)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foreach (Installation I in Model.Installation)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class="col-xs-6 col-md-3 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&lt;img src="~/Pics/Models/MainPic/@S.PathPicMain" class="img-thumbnail"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&lt;div class="col-xs-12 col-md-9"&gt;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&lt;ul class="nav nav-tabs"&gt;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&lt;li class="active"&gt;&lt;a href="#info" data-toggle="tab"&gt;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Подробная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информация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&lt;/a&gt;&lt;/li&gt;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&lt;li&gt;&lt;a href="#cost" data-toggle="tab"&gt;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Цены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&lt;/a&gt;&lt;/li&gt;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&lt;li&gt;&lt;a href="#Scheme" data-toggle="tab"&gt;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Монтажная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схема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&lt;/a&gt;&lt;/li&gt;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class="tab-content"&gt;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class="tab-pane fade in active" id="info"&gt;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&lt;table class="table table-bordered"&gt;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Спецификация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Описание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&lt;/thead&gt;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    &lt;th&gt;Количество пользователей&lt;/th&gt;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&lt;th&gt;@Html.DisplayFor(model =&gt; model.CountUsers)&lt;/th&gt;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Вес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&lt;th&gt;@S.Weight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кг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Залповый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сброс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&lt;th&gt;@S.VolleyRes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л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    &lt;th&gt;Глубина залегания трубы&lt;/th&gt;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&lt;th&gt;@S.PipeDepth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см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    &lt;th&gt;Энергопотребление&lt;/th&gt;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    &lt;th&gt;@I.SepticTank.Energy КВт/сутки&lt;/th&gt;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    &lt;th&gt;Максимально дневной приток&lt;/th&gt;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&lt;th&gt;@I.SepticTank.InflowDrain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&lt;sup&gt;3&lt;/sup&gt;/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сутки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&lt;/table&gt;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class="tab-pane fade" id="montage"&gt;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&lt;p&gt;Цены на монтаж&lt;/p&gt;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class="tab-pane fade" id="Scheme"&gt;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&lt;img src="~/Pics/Models/Scheme/@S.PathMontagePic" class="img-responsive"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class="tab-pane fade" id="cost"&gt;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&lt;table class="table table-bordered text-center"&gt;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&lt;th colspan="2"&gt;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Модель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Цена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,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 colspan="2"&gt;1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компрессор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9B3A9A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</w:t>
            </w: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&lt;th&gt;</w:t>
            </w:r>
          </w:p>
          <w:p w:rsidR="001C3688" w:rsidRPr="009B3A9A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@if (Model.Cost1Comp == 0)</w:t>
            </w:r>
          </w:p>
          <w:p w:rsidR="001C3688" w:rsidRPr="009B3A9A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{</w:t>
            </w:r>
          </w:p>
          <w:p w:rsidR="001C3688" w:rsidRPr="009B3A9A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            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else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@Html.DisplayFor(model =&gt; model.Cost1Comp)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 colspan="2"&gt;2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компрессора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&lt;th&gt;@Html.DisplayFor(model =&gt; model.Cost2Comp)&lt;/th&gt;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 colspan="2"&gt;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Шеф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-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монтаж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&lt;th&gt;@I.CostShief&lt;/th&gt;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&lt;th rowspan="4"&gt;Стандартный монтаж в зависимости от типа грунта&lt;/th&gt;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Песчаный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&lt;th&gt;@I.InstSand&lt;/th&gt;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Суглинок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&lt;th&gt;@I.InstLoam&lt;/th&gt;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Глина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&lt;th&gt;@I.InstClay&lt;/th&gt;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Плывун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&lt;th&gt;@I.InstQuickSand&lt;/th&gt;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&lt;/table&gt;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&lt;h1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Особенности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автономной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канализации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ТОПАС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"&lt;/h1&gt;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&lt;li&gt;Высокое качество очистки стоков (до 98%);&lt;/li&gt;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&lt;li&gt;Легкий и прочный компактный корпус, выполненный из высококачественного полипропилена и снабженный ребрами жесткости;&lt;/li&gt;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&lt;li&gt;Простой монтаж в сжатые сроки, возможность монтажа в любое время года, в любых типах грунтов, даже при высоком уровне грунтовых вод;&lt;/li&gt;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&lt;li&gt;Полная экологическая безопасность, отсутствие неприятного запаха;&lt;/li&gt;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&lt;li&gt;Легкость обслуживания: нет необходимости в вызове ассенизационной машины, приобретении культур микроорганизмов и т.п.;&lt;/li&gt;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&lt;li&gt;На выходе — чистая техническая вода и стабилизированный ил;&lt;/li&gt;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&lt;li&gt;Надежность и долговечность, срок службы составляет более 50 лет.&lt;/li&gt;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&lt;p&gt;&lt;b&gt;Установки «ТОПАС» — это правильное решение при обустройстве канализации на частной территории&lt;/b&gt;&lt;/p&gt;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>@section scripts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&lt;script type="text/javascript"&gt;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$(function ()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$.ajaxSetup({ cache: false 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$(".compItem").click(function (e)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e.preventDefault();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$.get(this.href, function (data)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$('#dialogContent').html(data);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$('#modDialog').modal('show');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})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&lt;/script&gt;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  <w:p w:rsidR="006427E7" w:rsidRPr="00CF7092" w:rsidRDefault="006427E7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</w:p>
        </w:tc>
      </w:tr>
    </w:tbl>
    <w:p w:rsidR="006427E7" w:rsidRDefault="001C3688" w:rsidP="006427E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Рис.40</w:t>
      </w:r>
    </w:p>
    <w:p w:rsidR="006427E7" w:rsidRDefault="006427E7" w:rsidP="00514160">
      <w:pPr>
        <w:spacing w:line="360" w:lineRule="auto"/>
        <w:jc w:val="center"/>
        <w:rPr>
          <w:sz w:val="28"/>
          <w:szCs w:val="28"/>
        </w:rPr>
      </w:pPr>
    </w:p>
    <w:p w:rsidR="006427E7" w:rsidRPr="00B5579A" w:rsidRDefault="006427E7" w:rsidP="006427E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представления «</w:t>
      </w:r>
      <w:r w:rsidR="001C3688">
        <w:rPr>
          <w:sz w:val="28"/>
          <w:szCs w:val="28"/>
          <w:lang w:val="en-US"/>
        </w:rPr>
        <w:t>Installations</w:t>
      </w:r>
      <w:r>
        <w:rPr>
          <w:sz w:val="28"/>
          <w:szCs w:val="28"/>
        </w:rPr>
        <w:t>» контроллера «</w:t>
      </w:r>
      <w:r>
        <w:rPr>
          <w:sz w:val="28"/>
          <w:szCs w:val="28"/>
          <w:lang w:val="en-US"/>
        </w:rPr>
        <w:t>HomeController</w:t>
      </w:r>
      <w:r>
        <w:rPr>
          <w:sz w:val="28"/>
          <w:szCs w:val="28"/>
        </w:rPr>
        <w:t>»</w:t>
      </w:r>
      <w:r w:rsidRPr="00B5579A">
        <w:rPr>
          <w:sz w:val="28"/>
          <w:szCs w:val="28"/>
        </w:rPr>
        <w:t xml:space="preserve">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6427E7" w:rsidTr="001C3688">
        <w:tc>
          <w:tcPr>
            <w:tcW w:w="9570" w:type="dxa"/>
          </w:tcPr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@model IEnumerable&lt;ProjectTopas_v_1._2.Models.Installation&gt;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ViewBag.Title = "Цены на монтаж";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Layout = "~/Views/Shared/_Layout.cshtml";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&lt;h1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Монтаж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септика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1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день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!&lt;/h1&gt;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class="col-md-6"&gt;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&lt;b&gt;Монтаж&lt;/b&gt; - это работы, связанные с установкой и пуско-наладочными работами на участке заказчика, которые требуют квалифицированных знаний.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&lt;i&gt;&lt;b&gt;Монтаж&lt;/b&gt; включает в себя:&lt;/i&gt;&lt;br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&lt;li&gt;Копание котлована;&lt;/li&gt;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&lt;li&gt;В случае, если монтажные работы проводятся на глубине более 2 м или на участке песчаный грунт или плывун, согласно нормам техники безопасности в котловане проводится установка опалубки;&lt;/li&gt;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&lt;li&gt;Осуществляется прокладка труб и дальнейшее их присоединение к системе;&lt;/li&gt;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&lt;li&gt;Монтаж врезного патрубка  в приемную камеру;&lt;/li&gt;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&lt;li&gt;Прокладка и подключение эл. кабеля к блоку управления;&lt;/li&gt;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&lt;li&gt;Монтаж компрессоров;&lt;/li&gt;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&lt;li&gt;Тестирование очистного сооружения.&lt;/li&gt;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&lt;h3 class="text-center"&gt;Цены на монтажные работы по установке канализации Топас&lt;/h3&gt;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&lt;table class="table table-bordered text-center table-hover"&gt;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 rowspan="2"&gt;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Модель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АС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 rowspan="2"&gt;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Шеф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-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монтаж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&lt;th colspan="4"&gt;Стандартный монтаж в зависимости от типа грунта&lt;/th&gt;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&lt;th rowspan="2"&gt;Ориентировочный расход&lt;br /&gt; песка для обсыпки АС, м&lt;sup&gt;3&lt;/sup&gt;&lt;/th&gt;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Песчаный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Суглинок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Глина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Плывун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&lt;tbody&gt;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@foreach (var item in Model)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&lt;td&gt;&lt;p&gt;@Html.DisplayFor(modelItem =&gt; item.SepticTank.Model)&lt;/p&gt;&lt;/td&gt;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&lt;td&gt;&lt;p&gt;@Html.DisplayFor(modelItem =&gt; item.CostShief)&lt;/p&gt;&lt;/td&gt;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&lt;td&gt;&lt;p&gt;@Html.DisplayFor(modelItem =&gt; item.InstSand)&lt;/p&gt;&lt;/td&gt;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&lt;td&gt;&lt;p&gt;@Html.DisplayFor(modelItem =&gt; item.InstLoam)&lt;/p&gt;&lt;/td&gt;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&lt;td&gt;&lt;p&gt;@Html.DisplayFor(modelItem =&gt; item.InstClay)&lt;/p&gt;&lt;/td&gt;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&lt;td&gt;&lt;p&gt;@Html.DisplayFor(modelItem =&gt; item.InstQuickSand)&lt;/p&gt;&lt;/td&gt;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style="text-align:center"&gt;&lt;p&gt;@Html.DisplayFor(modelItem =&gt; item.ExpenSand)&lt;/p&gt;&lt;/td&gt;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&lt;/tbody&gt;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&lt;/table&gt;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class="col-md-10 col-md-offset-1"&gt;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&lt;p&gt;В цену стандартного монтажа включена подготовка котлована&lt;sup&gt;*&lt;/sup&gt; под АС ТОПАС и под канализационную трубу ДУ 110, и при необходимости&lt;/p&gt;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&lt;p&gt;&lt;sup&gt;*&lt;/sup&gt; - Не включены работы по подготовке и укладке бетонной плиты на дно котлована для моделей АС ТОПАС: 30, 40, 50, 75, 100, 150 и их модификаций&lt;/p&gt;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@section scripts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&lt;script type="text/javascript"&gt;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$(function ()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$.ajaxSetup({ cache: false 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$(".compItem").click(function (e)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e.preventDefault();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$.get(this.href, function (data)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$('#dialogContent').html(data);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$('#modDialog').modal('show');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})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&lt;/script&gt;</w:t>
            </w:r>
          </w:p>
          <w:p w:rsidR="006427E7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</w:tc>
      </w:tr>
    </w:tbl>
    <w:p w:rsidR="006427E7" w:rsidRDefault="001C3688" w:rsidP="006427E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Рис.41</w:t>
      </w:r>
    </w:p>
    <w:p w:rsidR="001C3688" w:rsidRDefault="001C3688" w:rsidP="006427E7">
      <w:pPr>
        <w:spacing w:line="360" w:lineRule="auto"/>
        <w:jc w:val="center"/>
        <w:rPr>
          <w:sz w:val="28"/>
          <w:szCs w:val="28"/>
        </w:rPr>
      </w:pPr>
    </w:p>
    <w:p w:rsidR="001C3688" w:rsidRPr="00B5579A" w:rsidRDefault="001C3688" w:rsidP="001C368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представления «</w:t>
      </w:r>
      <w:r>
        <w:rPr>
          <w:sz w:val="28"/>
          <w:szCs w:val="28"/>
          <w:lang w:val="en-US"/>
        </w:rPr>
        <w:t>Models</w:t>
      </w:r>
      <w:r>
        <w:rPr>
          <w:sz w:val="28"/>
          <w:szCs w:val="28"/>
        </w:rPr>
        <w:t>» контроллера «</w:t>
      </w:r>
      <w:r>
        <w:rPr>
          <w:sz w:val="28"/>
          <w:szCs w:val="28"/>
          <w:lang w:val="en-US"/>
        </w:rPr>
        <w:t>HomeController</w:t>
      </w:r>
      <w:r>
        <w:rPr>
          <w:sz w:val="28"/>
          <w:szCs w:val="28"/>
        </w:rPr>
        <w:t>»</w:t>
      </w:r>
      <w:r w:rsidRPr="00B5579A">
        <w:rPr>
          <w:sz w:val="28"/>
          <w:szCs w:val="28"/>
        </w:rPr>
        <w:t xml:space="preserve">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1C3688" w:rsidTr="001C3688">
        <w:tc>
          <w:tcPr>
            <w:tcW w:w="9570" w:type="dxa"/>
          </w:tcPr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@model ProjectTopas_v_1._2.Models.SepticTank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ViewBag.Title = 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Модельный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ряд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Layout = "~/Views/Shared/_Layout.cshtml";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id="modDialog" class="modal fade"&gt;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id="dialogContent" class="modal-dialog"&gt;&lt;/div&gt;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&lt;h1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Модельный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ряд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септиков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ТОПАС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&lt;/h1&gt;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&lt;p&gt;На данной странице вы можете узнать цену и некоторые характеристики септика, которые вам необходимы. Также есть возможность просмотра детальной информации конкретной модели, нажав на название модели.&lt;/p&gt;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&lt;h3 class="text-center"&gt;Цены на септики ТОПАС с установкой под ключ&lt;/h3&gt;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&lt;p&gt;Вы можете просмотреть детальную информацию о септике, нажав на его название&lt;/p&gt;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&lt;table class="table table-bordered table-hover"&gt;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 rowspan="2"&gt;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Модель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 colspan="2" style="text-align:center"&gt;&lt;p&gt;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Цена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,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.&lt;/p&gt;&lt;/th&gt;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&lt;th rowspan="2"&gt;Количество &lt;br /&gt;пользователей, чел.&lt;/th&gt;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&lt;th rowspan="2"&gt;Максимально дневной&lt;br /&gt; приток, м&lt;sup&gt;3&lt;/sup&gt;/сутки&lt;/th&gt;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&lt;th rowspan="2"&gt;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Энергия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,&lt;br /&gt;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Квт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/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сутки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 colspan="3" style="text-align:center"&gt;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Габаритные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размеры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&lt;th&gt;1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компрессор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&lt;th&gt;2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компрессора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Длина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,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Ширина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,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&lt;th&gt;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Высота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,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&lt;/th&gt;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&lt;tbody&gt;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@foreach (var b in ViewBag.SepticTanks)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style="text-align:center"&gt;&lt;a href="/Home/Details/@b.Id"&gt;@b.Model&lt;/a&gt;&lt;/td&gt;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@if (b.Cost1Comp == 0)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{ 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else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    @b.Cost1Comp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</w:t>
            </w:r>
          </w:p>
          <w:p w:rsidR="001C3688" w:rsidRPr="009B3A9A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</w:t>
            </w: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&lt;p&gt;</w:t>
            </w:r>
          </w:p>
          <w:p w:rsidR="001C3688" w:rsidRPr="009B3A9A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@if (b.Cost2Comp == 0)</w:t>
            </w:r>
          </w:p>
          <w:p w:rsidR="001C3688" w:rsidRPr="009B3A9A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{ }</w:t>
            </w:r>
          </w:p>
          <w:p w:rsidR="001C3688" w:rsidRPr="009B3A9A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else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               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    @b.Cost2Comp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style="text-align:center"&gt;&lt;p&gt;@b.CountUsers&lt;/p&gt;&lt;/td&gt;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style="text-align:center"&gt;&lt;p&gt;@b.InflowDrain&lt;/p&gt;&lt;/td&gt;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style="text-align:center"&gt;&lt;p&gt;@b.Energy&lt;/p&gt;&lt;/td&gt;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style="text-align:center"&gt;&lt;p&gt;@b.Lenght&lt;/p&gt;&lt;/td&gt;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style="text-align:center"&gt;&lt;p&gt;@b.Weight&lt;/p&gt;&lt;/td&gt;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&lt;td style="text-align:center"&gt;&lt;p&gt;@b.Height&lt;/p&gt;&lt;/td&gt;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&lt;/tr&gt;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&lt;/tbody&gt;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&lt;/table&gt;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&lt;br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@section scripts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&lt;script type="text/javascript"&gt;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$(function ()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$.ajaxSetup({ cache: false 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$(".compItem").click(function (e)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e.preventDefault();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$.get(this.href, function (data)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$('#dialogContent').html(data);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$('#modDialog').modal('show');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})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&lt;/script&gt;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</w:tbl>
    <w:p w:rsidR="001C3688" w:rsidRDefault="001C3688" w:rsidP="001C368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Рис.42</w:t>
      </w:r>
    </w:p>
    <w:p w:rsidR="006427E7" w:rsidRDefault="006427E7" w:rsidP="00514160">
      <w:pPr>
        <w:spacing w:line="360" w:lineRule="auto"/>
        <w:jc w:val="center"/>
        <w:rPr>
          <w:sz w:val="28"/>
          <w:szCs w:val="28"/>
        </w:rPr>
      </w:pPr>
    </w:p>
    <w:p w:rsidR="001C3688" w:rsidRPr="00B5579A" w:rsidRDefault="001C3688" w:rsidP="001C368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представления «</w:t>
      </w:r>
      <w:r>
        <w:rPr>
          <w:sz w:val="28"/>
          <w:szCs w:val="28"/>
          <w:lang w:val="en-US"/>
        </w:rPr>
        <w:t>Services</w:t>
      </w:r>
      <w:r>
        <w:rPr>
          <w:sz w:val="28"/>
          <w:szCs w:val="28"/>
        </w:rPr>
        <w:t>» контроллера «</w:t>
      </w:r>
      <w:r>
        <w:rPr>
          <w:sz w:val="28"/>
          <w:szCs w:val="28"/>
          <w:lang w:val="en-US"/>
        </w:rPr>
        <w:t>HomeController</w:t>
      </w:r>
      <w:r>
        <w:rPr>
          <w:sz w:val="28"/>
          <w:szCs w:val="28"/>
        </w:rPr>
        <w:t>»</w:t>
      </w:r>
      <w:r w:rsidRPr="00B5579A">
        <w:rPr>
          <w:sz w:val="28"/>
          <w:szCs w:val="28"/>
        </w:rPr>
        <w:t xml:space="preserve">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1C3688" w:rsidTr="001C3688">
        <w:tc>
          <w:tcPr>
            <w:tcW w:w="9570" w:type="dxa"/>
          </w:tcPr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@model ProjectTopas_v_1._2.Models.SepticService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ViewBag.Title = 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Обслуживание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Layout = "~/Views/Shared/_Layout.cshtml";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&lt;h1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Обслуживание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ремонт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септиков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Топас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&lt;/h1&gt;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&lt;p&gt;Своевременное обслуживание и ремонт вашего септика или автономной конализации позволят продлить срок эксплуатации на годы!&lt;/p&gt;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&lt;p&gt;Как и любые другие технически-сложные устройства, очистные сооружения ТОПАС нуждаются в уходе и регулярной очистке. В результате работы автономной станции образуются ил, который следует удалять 3-4 раза в год для нормального функционирования системы.&lt;/p&gt;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&lt;p&gt;Звоните сейчас! &lt;b&gt;8-915-014-02-93&lt;/b&gt; | &lt;b&gt;8-903-672-61-80&lt;/b&gt;&lt;/p&gt;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&lt;hr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&lt;h2 class="page-header text-center"&gt;Аварийные случаи, возможные при обслуживании септиков топас&lt;/h2&gt;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class="col-md-3"&gt;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&lt;img class="img-thumbnail thumb" src="~/Pics/Other/Serv1.jpg"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class="col-md-3"&gt;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&lt;img class="img-thumbnail thumb" src="~/Pics/Other/Serv2.jpg"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class="col-md-3"&gt;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&lt;img class="img-thumbnail thumb" src="~/Pics/Other/Serv3.jpg"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class="col-md-3"&gt;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&lt;img class="img-thumbnail thumb" src="~/Pics/Other/Serv4.jpg"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&lt;hr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&lt;h1 class="page-header text-center"&gt;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Обслужите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ваш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септик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вовремя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!&lt;/h1&gt;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@foreach (var b in ViewBag.SepticServices)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class="col-sm-6 col-md-4"&gt;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class="thumbnail text-justify"&gt;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&lt;h4&gt;Обслуживание под ключ @b.Models&lt;/h4&gt;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&lt;hr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&lt;h3 class="text-center"&gt;@b.Cost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.&lt;/h3&gt;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}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class="col-md-4"&gt;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&lt;p&gt;В услугу входит:&lt;/p&gt;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&lt;br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&lt;li&gt;Стандартное облсуживание&lt;/li&gt;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&lt;li&gt;Полная диагностика&lt;/li&gt;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&lt;li&gt;Рекомендации по эксплуатации&lt;/li&gt;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@section scripts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&lt;script type="text/javascript"&gt;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$(function ()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$.ajaxSetup({ cache: false 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$(".compItem").click(function (e)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e.preventDefault();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$.get(this.href, function (data) {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$('#dialogContent').html(data);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$('#modDialog').modal('show');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});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})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&lt;/script&gt;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</w:tc>
      </w:tr>
    </w:tbl>
    <w:p w:rsidR="001C3688" w:rsidRPr="001C3688" w:rsidRDefault="001C3688" w:rsidP="001C368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Рис.43</w:t>
      </w:r>
    </w:p>
    <w:p w:rsidR="001C3688" w:rsidRDefault="001C3688" w:rsidP="00514160">
      <w:pPr>
        <w:spacing w:line="360" w:lineRule="auto"/>
        <w:jc w:val="center"/>
        <w:rPr>
          <w:sz w:val="28"/>
          <w:szCs w:val="28"/>
        </w:rPr>
      </w:pPr>
    </w:p>
    <w:p w:rsidR="001C3688" w:rsidRDefault="001C3688" w:rsidP="001C3688">
      <w:pPr>
        <w:spacing w:line="360" w:lineRule="auto"/>
        <w:ind w:firstLine="708"/>
        <w:rPr>
          <w:sz w:val="28"/>
          <w:szCs w:val="28"/>
        </w:rPr>
      </w:pPr>
    </w:p>
    <w:p w:rsidR="001C3688" w:rsidRPr="00B5579A" w:rsidRDefault="001C3688" w:rsidP="001C368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мастер-страницы «</w:t>
      </w:r>
      <w:r w:rsidRPr="001C368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Layout</w:t>
      </w:r>
      <w:r>
        <w:rPr>
          <w:sz w:val="28"/>
          <w:szCs w:val="28"/>
        </w:rPr>
        <w:t xml:space="preserve">» </w:t>
      </w:r>
      <w:r w:rsidRPr="00B5579A">
        <w:rPr>
          <w:sz w:val="28"/>
          <w:szCs w:val="28"/>
        </w:rPr>
        <w:t>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1C3688" w:rsidTr="001C3688">
        <w:tc>
          <w:tcPr>
            <w:tcW w:w="9570" w:type="dxa"/>
          </w:tcPr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&lt;!DOCTYPE html&gt;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&lt;html&gt;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&lt;meta http-equiv="Content-Type" content="text/html; charset=utf-8"/&gt;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&lt;meta charset="utf-8"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&lt;meta name="viewport" content="width=device-width, initial-scale=1.0"&gt;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&lt;title&gt;Индивидуальная канализация ТОПАС в Серпухове - @ViewBag.Title&lt;/title&gt;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@Styles.Render("~/Content/css")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@Scripts.Render("~/bundles/modernizr")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&lt;link href='@Url.Content("~/Content/themes/base/jquery-ui.css")' rel="stylesheet" type="text/css"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&lt;/head&gt;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&lt;body&gt;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id="modDialog" class="modal fade"&gt;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id="dialogContent" class="modal-dialog"&gt;&lt;/div&gt;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class="navbar navbar-inverse navbar-fixed-top"&gt;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class="container"&gt;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class="navbar-header"&gt;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&lt;button type="button" class="navbar-toggle" data-toggle="collapse" data-target=".navbar-collapse"&gt;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class="icon-bar"&gt;&lt;/span&gt;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class="icon-bar"&gt;&lt;/span&gt;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class="icon-bar"&gt;&lt;/span&gt;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&lt;/button&gt;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@Html.ActionLink("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Топас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-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Серпухов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.ru", "Index", "Home", new { area = "" }, new { @class = "navbar-brand" })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class="navbar-collapse collapse"&gt;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&lt;ul class="nav navbar-nav"&gt;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&lt;li&gt;@Html.ActionLink("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Главная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"Index", "Home")&lt;/li&gt;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&lt;li&gt;@Html.ActionLink("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Модельный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ряд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"Models", "Home")&lt;/li&gt;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&lt;a href="#" class="dropdown-toggle" data-toggle="dropdown" role="button" aria-haspopup="true" aria-expanded="false"&gt;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Услуги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&lt;span class="caret"&gt;&lt;/span&gt;&lt;/a&gt;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&lt;ul class="dropdown-menu"&gt;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&lt;li&gt;&lt;/li&gt;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&lt;li&gt;@Html.ActionLink("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Монтаж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"Installations", "Home")&lt;/li&gt;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&lt;li&gt;@Html.ActionLink("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Доставка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"Delivery", "Home")&lt;/li&gt;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&lt;li&gt;@Html.ActionLink("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Обслуживание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ремонт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"Services", "Home")&lt;/li&gt;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&lt;ul class="nav navbar-nav navbar-right"&gt;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@Html.ActionLink("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Сделать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запрос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"CreateRequest", new { }, new { @class = "compItem btn btn-lg btn-default btn-ill" })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&lt;/li&gt;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&lt;/ul&gt;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class="container body-content"&gt;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@RenderBody()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&lt;hr /&gt;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&lt;footer class="col-lg-12"&gt;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&lt;div class="container"&gt;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&lt;p&gt;topas-serpukhov.ru &amp;copy; @DateTime.Now.Year 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Контактная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информация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: 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Телефон</w:t>
            </w: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: &lt;b&gt;8-915-014-02-93&lt;/b&gt; | &lt;b&gt;8-977-980-47-99&lt;/b&gt; | &lt;b&gt;8-903-672-61-80&lt;/b&gt;&lt;/p&gt;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&lt;/footer&gt;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@Scripts.Render("~/bundles/jquery")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@Scripts.Render("~/bundles/bootstrap")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@RenderSection("scripts", required: false)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</w:p>
          <w:p w:rsidR="001C3688" w:rsidRPr="001C3688" w:rsidRDefault="001C3688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1C368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&lt;/body&gt;</w:t>
            </w:r>
          </w:p>
          <w:p w:rsidR="001C3688" w:rsidRPr="001C3688" w:rsidRDefault="00C13104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&lt;/html&gt;</w:t>
            </w:r>
          </w:p>
        </w:tc>
      </w:tr>
    </w:tbl>
    <w:p w:rsidR="001C3688" w:rsidRDefault="00C13104" w:rsidP="001C368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Рис.44</w:t>
      </w:r>
    </w:p>
    <w:p w:rsidR="00C13104" w:rsidRPr="00B5579A" w:rsidRDefault="00C13104" w:rsidP="00C1310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мастер-страницы «</w:t>
      </w:r>
      <w:r w:rsidRPr="001C368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Layout</w:t>
      </w:r>
      <w:r>
        <w:rPr>
          <w:sz w:val="28"/>
          <w:szCs w:val="28"/>
        </w:rPr>
        <w:t xml:space="preserve">2» </w:t>
      </w:r>
      <w:r w:rsidRPr="00B5579A">
        <w:rPr>
          <w:sz w:val="28"/>
          <w:szCs w:val="28"/>
        </w:rPr>
        <w:t>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13104" w:rsidTr="00C13104">
        <w:tc>
          <w:tcPr>
            <w:tcW w:w="9570" w:type="dxa"/>
          </w:tcPr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&lt;!DOCTYPE html&gt;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&lt;html&gt;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&lt;head&gt;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&lt;meta http-equiv="Content-Type" content="text/html; charset=utf-8"/&gt;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&lt;meta charset="utf-8" /&gt;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&lt;meta name="viewport" content="width=device-width, initial-scale=1.0"&gt;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&lt;title&gt;@ViewBag.Title - Административная страница&lt;/title&gt;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@Styles.Render("~/Content/css")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@Scripts.Render("~/bundles/modernizr")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&lt;style id="holderjs-style" type="text/css" class="--apng-checked"&gt;&lt;/style&gt;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&lt;/head&gt;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&lt;body&gt;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class="navbar navbar-inverse navbar-fixed-top"&gt;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class="container"&gt;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class="navbar-header"&gt;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&lt;button type="button" class="navbar-toggle" data-toggle="collapse" data-target=".navbar-collapse"&gt;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class="icon-bar"&gt;&lt;/span&gt;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class="icon-bar"&gt;&lt;/span&gt;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class="icon-bar"&gt;&lt;/span&gt;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&lt;/button&gt;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Топас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-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Серпухов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.ru", "Index", "Home", new { area = "" }, new { @class = "navbar-brand"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class="navbar-collapse collapse"&gt;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&lt;ul class="nav navbar-nav"&gt;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Главная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"Index", "Home")&lt;/li&gt;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Модельный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ряд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"Models", "Home")&lt;/li&gt;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&lt;a href="#" class="dropdown-toggle" data-toggle="dropdown" role="button" aria-haspopup="true" aria-expanded="false"&gt;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Услуги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&lt;span class="caret"&gt;&lt;/span&gt;&lt;/a&gt;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&lt;ul class="dropdown-menu"&gt;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&lt;li&gt;&lt;/li&gt;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Монтаж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"Installations", "Home")&lt;/li&gt;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Доставка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"Delivery", "Home")&lt;/li&gt;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    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Обслуживание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ремонт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"Services", "Home")&lt;/li&gt;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    &lt;/ul&gt;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&lt;/ul&gt;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@Html.Partial("_LoginPartial")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class="container-fluid"&gt;</w:t>
            </w:r>
          </w:p>
          <w:p w:rsidR="00C13104" w:rsidRPr="009B3A9A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</w:t>
            </w: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&lt;div class="row"&gt;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&lt;div class="col-sm-3 col-md-2 sidebar"&gt;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&lt;ul class="nav nav-sidebar"&gt;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Септики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","Index", "S3pticTnk3dit")&lt;/li&gt;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&lt;li&gt;@Html.ActionLink("Подробная информация о септиках", "Index", "S3pticSp3c")&lt;/li&gt;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Монтаж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","Index", "Insta1l")&lt;/li&gt;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Обслуживание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ремонт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"Index", "S3pt1cS3rv")&lt;/li&gt;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Доставка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"Index", "D3liv3r")&lt;/li&gt;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&lt;li&gt;@Html.ActionLink("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Запросы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"Index", "R3qu3st")&lt;/li&gt;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&lt;/ul&gt;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class="col-sm-9 col-sm-offset-3 col-md-10 col-md-offset-2 main"&gt;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@RenderBody()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&lt;hr /&gt;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&lt;footer&gt;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&lt;p&gt;topas-serpukhov.ru &amp;copy; @DateTime.Now.Year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Телефон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: &lt;b&gt;8-915-014-02-93&lt;/b&gt; | &lt;b&gt;8-977-980-47-99&lt;/b&gt; | &lt;b&gt;8-903-672-61-80&lt;/b&gt;&lt;/p&gt;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&lt;/footer&gt;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&lt;!-- Скрипт плавного открытия и закрытия блока --&gt;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@Scripts.Render("~/bundles/jquery")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@Scripts.Render("~/bundles/bootstrap")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@RenderSection("scripts", required: false)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&lt;/body&gt;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&lt;/html&gt;</w:t>
            </w:r>
          </w:p>
        </w:tc>
      </w:tr>
    </w:tbl>
    <w:p w:rsidR="00C13104" w:rsidRDefault="00C13104" w:rsidP="00C131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Рис.45</w:t>
      </w:r>
    </w:p>
    <w:p w:rsidR="00C13104" w:rsidRDefault="00C13104" w:rsidP="00C13104">
      <w:pPr>
        <w:spacing w:line="360" w:lineRule="auto"/>
        <w:rPr>
          <w:sz w:val="28"/>
          <w:szCs w:val="28"/>
        </w:rPr>
      </w:pPr>
    </w:p>
    <w:p w:rsidR="001C3688" w:rsidRPr="00B5579A" w:rsidRDefault="001C3688" w:rsidP="001C368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представления «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>» контроллера «</w:t>
      </w:r>
      <w:r w:rsidR="00C13104">
        <w:rPr>
          <w:sz w:val="28"/>
          <w:szCs w:val="28"/>
          <w:lang w:val="en-US"/>
        </w:rPr>
        <w:t>SepticTankEdit</w:t>
      </w:r>
      <w:r>
        <w:rPr>
          <w:sz w:val="28"/>
          <w:szCs w:val="28"/>
          <w:lang w:val="en-US"/>
        </w:rPr>
        <w:t>Controller</w:t>
      </w:r>
      <w:r>
        <w:rPr>
          <w:sz w:val="28"/>
          <w:szCs w:val="28"/>
        </w:rPr>
        <w:t>»</w:t>
      </w:r>
      <w:r w:rsidRPr="00B5579A">
        <w:rPr>
          <w:sz w:val="28"/>
          <w:szCs w:val="28"/>
        </w:rPr>
        <w:t xml:space="preserve">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1C3688" w:rsidTr="001C3688">
        <w:tc>
          <w:tcPr>
            <w:tcW w:w="9570" w:type="dxa"/>
          </w:tcPr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@model IEnumerable&lt;ProjectTopas_v_1._2.Models.SepticTank&gt;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@{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ViewBag.Title = 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Модель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Layout = "~/Views/Shared/_Layout2.cshtml";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&lt;h2&gt;Страница изменений данных в таблице "Модели"&lt;/h2&gt;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&lt;p&gt;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@Html.ActionLink("Создать новую запись", "Create")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&lt;/p&gt;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&lt;table class="table table-responsive"&gt;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&lt;tr&gt;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model.Model)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model.Cost1Comp)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model.Cost2Comp)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@Html.DisplayNameFor(model =&gt; model.Energy)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model.Lenght)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model.Weight)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model.Height)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&lt;th&gt;&lt;/th&gt;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&lt;/tr&gt;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@foreach (var item in Model) {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&lt;tr&gt;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@Html.DisplayFor(modelItem =&gt; item.Model)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@Html.DisplayFor(modelItem =&gt; item.Cost1Comp)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@Html.DisplayFor(modelItem =&gt; item.Cost2Comp)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@Html.DisplayFor(modelItem =&gt; item.Energy)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Квт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/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сутки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@Html.DisplayFor(modelItem =&gt; item.Lenght)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@Html.DisplayFor(modelItem =&gt; item.Weight)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@Html.DisplayFor(modelItem =&gt; item.Height)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Изменить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"Edit", new { id=item.Id }) |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Детали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"Details", new { id=item.Id }) |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Удалить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"Delete", new { id=item.Id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&lt;/td&gt;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&lt;/tr&gt;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1C3688" w:rsidRPr="00C13104" w:rsidRDefault="00C13104" w:rsidP="001C36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&lt;/table&gt;</w:t>
            </w:r>
          </w:p>
        </w:tc>
      </w:tr>
    </w:tbl>
    <w:p w:rsidR="001C3688" w:rsidRDefault="001C3688" w:rsidP="001C368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="00C13104">
        <w:rPr>
          <w:sz w:val="28"/>
          <w:szCs w:val="28"/>
        </w:rPr>
        <w:t>ис.46</w:t>
      </w:r>
    </w:p>
    <w:p w:rsidR="00C13104" w:rsidRDefault="00C13104" w:rsidP="001C3688">
      <w:pPr>
        <w:spacing w:line="360" w:lineRule="auto"/>
        <w:jc w:val="center"/>
        <w:rPr>
          <w:sz w:val="28"/>
          <w:szCs w:val="28"/>
        </w:rPr>
      </w:pPr>
    </w:p>
    <w:p w:rsidR="00C13104" w:rsidRPr="00B5579A" w:rsidRDefault="00C13104" w:rsidP="00C1310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представления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контроллера «</w:t>
      </w:r>
      <w:r>
        <w:rPr>
          <w:sz w:val="28"/>
          <w:szCs w:val="28"/>
          <w:lang w:val="en-US"/>
        </w:rPr>
        <w:t>SepticTankEditController</w:t>
      </w:r>
      <w:r>
        <w:rPr>
          <w:sz w:val="28"/>
          <w:szCs w:val="28"/>
        </w:rPr>
        <w:t>»</w:t>
      </w:r>
      <w:r w:rsidRPr="00B5579A">
        <w:rPr>
          <w:sz w:val="28"/>
          <w:szCs w:val="28"/>
        </w:rPr>
        <w:t xml:space="preserve">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13104" w:rsidRPr="00C13104" w:rsidTr="00C13104">
        <w:tc>
          <w:tcPr>
            <w:tcW w:w="9570" w:type="dxa"/>
          </w:tcPr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@model ProjectTopas_v_1._2.Models.SepticTank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@{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ViewBag.Title = 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Создание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записи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Layout = "~/Views/Shared/_Layout2.cshtml";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&lt;h2&gt;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Создание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записи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&lt;/h2&gt;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@using (Html.BeginForm())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@Html.AntiForgeryToken()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class="form-horizontal"&gt;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&lt;h4&gt;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&lt;/h4&gt;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&lt;hr /&gt;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@Html.ValidationSummary(true,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model.Model,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@Html.EditorFor(model =&gt; model.Model,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model.Model,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model.Cost1Comp,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model.Cost1Comp,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&lt;/div&gt;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&lt;p class="help-block"&gt;Цена за модель с одним компрессором&lt;/p&gt;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@Html.ValidationMessageFor(model =&gt; model.Cost1Comp,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model.Cost2Comp,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model.Cost2Comp,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&lt;/div&gt;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&lt;p class="help-block"&gt;Цена за модель с двумя компрессорами&lt;/p&gt;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@Html.ValidationMessageFor(model =&gt; model.Cost2Comp,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model.CountUsers,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@Html.EditorFor(model =&gt; model.CountUsers,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model.CountUsers,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model.InflowDrain,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model.InflowDrain,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&lt;sup&gt;3&lt;/sup&gt;/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сутки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               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model.InflowDrain,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model.Energy,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model.Energy,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КВт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/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сутки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              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model.Energy,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model.Lenght,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model.Lenght,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              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model.Lenght,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model.Weight,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model.Weight,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model.Weight,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model.Height,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model.Height,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9B3A9A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9B3A9A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model.Height, "", new { @class =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>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class="col-md-offset-2 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&lt;input type="submit" value="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Создать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 class="btn btn-default" /&gt;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@Html.ActionLink("Вернуться к списку", "Index")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</w:tbl>
    <w:p w:rsidR="00C13104" w:rsidRPr="00C13104" w:rsidRDefault="00C13104" w:rsidP="00C13104">
      <w:pPr>
        <w:spacing w:line="360" w:lineRule="auto"/>
        <w:jc w:val="center"/>
        <w:rPr>
          <w:sz w:val="28"/>
          <w:szCs w:val="28"/>
        </w:rPr>
      </w:pPr>
      <w:r w:rsidRPr="00C13104">
        <w:rPr>
          <w:sz w:val="28"/>
          <w:szCs w:val="28"/>
        </w:rPr>
        <w:lastRenderedPageBreak/>
        <w:t>Рис.47</w:t>
      </w:r>
    </w:p>
    <w:p w:rsidR="00C13104" w:rsidRPr="00C13104" w:rsidRDefault="00C13104" w:rsidP="001C3688">
      <w:pPr>
        <w:spacing w:line="360" w:lineRule="auto"/>
        <w:jc w:val="center"/>
        <w:rPr>
          <w:sz w:val="28"/>
          <w:szCs w:val="28"/>
        </w:rPr>
      </w:pPr>
    </w:p>
    <w:p w:rsidR="00C13104" w:rsidRPr="00C13104" w:rsidRDefault="00C13104" w:rsidP="00C13104">
      <w:pPr>
        <w:spacing w:line="360" w:lineRule="auto"/>
        <w:ind w:firstLine="708"/>
        <w:rPr>
          <w:sz w:val="28"/>
          <w:szCs w:val="28"/>
        </w:rPr>
      </w:pPr>
      <w:r w:rsidRPr="00C13104">
        <w:rPr>
          <w:sz w:val="28"/>
          <w:szCs w:val="28"/>
        </w:rPr>
        <w:t>Листинг представления «</w:t>
      </w:r>
      <w:r w:rsidRPr="00C13104">
        <w:rPr>
          <w:sz w:val="28"/>
          <w:szCs w:val="28"/>
          <w:lang w:val="en-US"/>
        </w:rPr>
        <w:t>Delete</w:t>
      </w:r>
      <w:r w:rsidRPr="00C13104">
        <w:rPr>
          <w:sz w:val="28"/>
          <w:szCs w:val="28"/>
        </w:rPr>
        <w:t>» контроллера «</w:t>
      </w:r>
      <w:r w:rsidRPr="00C13104">
        <w:rPr>
          <w:sz w:val="28"/>
          <w:szCs w:val="28"/>
          <w:lang w:val="en-US"/>
        </w:rPr>
        <w:t>SepticTankEditController</w:t>
      </w:r>
      <w:r w:rsidRPr="00C13104">
        <w:rPr>
          <w:sz w:val="28"/>
          <w:szCs w:val="28"/>
        </w:rPr>
        <w:t>»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13104" w:rsidRPr="00C13104" w:rsidTr="00C13104">
        <w:tc>
          <w:tcPr>
            <w:tcW w:w="9570" w:type="dxa"/>
          </w:tcPr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@model ProjectTopas_v_1._2.Models.SepticTank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@{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ViewBag.Title = 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Удаление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записи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Layout = "~/Views/Shared/_Layout2.cshtml";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&lt;h2&gt;Удаление записи&lt;/h2&gt;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&lt;h3&gt;Вы действительно хотите удалить эту запись?&lt;/h3&gt;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&lt;h4&gt;Модели&lt;/h4&gt;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&lt;hr /&gt;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&lt;dl class="dl-horizontal"&gt;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model.Model)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model.Model)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model.Cost1Comp)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model.Cost1Comp)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model.Cost2Comp)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model.Cost2Comp)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@Html.DisplayNameFor(model =&gt; model.CountUsers)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model.CountUsers)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model.InflowDrain)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model.InflowDrain)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model.Energy)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model.Energy)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model.Lenght)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model.Lenght)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model.Weight)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model.Weight)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model.Height)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model.Height)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&lt;/dl&gt;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@using (Html.BeginForm()) {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@Html.AntiForgeryToken()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class="form-actions no-color"&gt;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&lt;input type="submit" value="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Удалить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 class="btn btn-default" /&gt; |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@Html.ActionLink("Вернуться к списку", "Index")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}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</w:tbl>
    <w:p w:rsidR="00C13104" w:rsidRPr="00C13104" w:rsidRDefault="00753D5A" w:rsidP="00C131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Рис.48</w:t>
      </w:r>
    </w:p>
    <w:p w:rsidR="00C13104" w:rsidRPr="00C13104" w:rsidRDefault="00C13104" w:rsidP="001C3688">
      <w:pPr>
        <w:spacing w:line="360" w:lineRule="auto"/>
        <w:jc w:val="center"/>
        <w:rPr>
          <w:sz w:val="28"/>
          <w:szCs w:val="28"/>
        </w:rPr>
      </w:pPr>
    </w:p>
    <w:p w:rsidR="00C13104" w:rsidRPr="00C13104" w:rsidRDefault="00C13104" w:rsidP="00C13104">
      <w:pPr>
        <w:spacing w:line="360" w:lineRule="auto"/>
        <w:ind w:firstLine="708"/>
        <w:rPr>
          <w:sz w:val="28"/>
          <w:szCs w:val="28"/>
        </w:rPr>
      </w:pPr>
      <w:r w:rsidRPr="00C13104">
        <w:rPr>
          <w:sz w:val="28"/>
          <w:szCs w:val="28"/>
        </w:rPr>
        <w:lastRenderedPageBreak/>
        <w:t>Листинг представления «</w:t>
      </w:r>
      <w:r w:rsidRPr="00C13104">
        <w:rPr>
          <w:sz w:val="28"/>
          <w:szCs w:val="28"/>
          <w:lang w:val="en-US"/>
        </w:rPr>
        <w:t>Details</w:t>
      </w:r>
      <w:r w:rsidRPr="00C13104">
        <w:rPr>
          <w:sz w:val="28"/>
          <w:szCs w:val="28"/>
        </w:rPr>
        <w:t>» контроллера «</w:t>
      </w:r>
      <w:r w:rsidRPr="00C13104">
        <w:rPr>
          <w:sz w:val="28"/>
          <w:szCs w:val="28"/>
          <w:lang w:val="en-US"/>
        </w:rPr>
        <w:t>SepticTankEditController</w:t>
      </w:r>
      <w:r w:rsidRPr="00C13104">
        <w:rPr>
          <w:sz w:val="28"/>
          <w:szCs w:val="28"/>
        </w:rPr>
        <w:t>»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13104" w:rsidRPr="00C13104" w:rsidTr="00C13104">
        <w:tc>
          <w:tcPr>
            <w:tcW w:w="9570" w:type="dxa"/>
          </w:tcPr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@model ProjectTopas_v_1._2.Models.SepticTank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@{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ViewBag.Title = 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Детальная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информация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Layout = "~/Views/Shared/_Layout2.cshtml";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&lt;h2&gt;Детальная информация&lt;/h2&gt;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&lt;h4&gt;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&lt;/h4&gt;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&lt;hr /&gt;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&lt;dl class="dl-horizontal"&gt;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model.Model)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model.Model)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model.Cost1Comp)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model.Cost1Comp)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model.Cost2Comp)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model.Cost2Comp)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model.CountUsers)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model.CountUsers)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model.InflowDrain)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model.InflowDrain)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&lt;sup&gt;3&lt;/sup&gt;/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сутки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model.Energy)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model.Energy)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Квт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/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сутки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model.Lenght)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model.Lenght)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model.Weight)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model.Weight)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@Html.DisplayNameFor(model =&gt; model.Height)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&lt;/dt&gt;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@Html.DisplayFor(model =&gt; model.Height)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&lt;/dd&gt;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&lt;/dl&gt;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&lt;p&gt;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@Html.ActionLink("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Изменить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", "Edit", new { id = Model.Id }) |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@Html.ActionLink("Вернуться к списку", "Index")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&lt;/p&gt;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</w:tbl>
    <w:p w:rsidR="00C13104" w:rsidRPr="00C13104" w:rsidRDefault="00753D5A" w:rsidP="00C131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Рис.49</w:t>
      </w:r>
    </w:p>
    <w:p w:rsidR="00C13104" w:rsidRPr="00C13104" w:rsidRDefault="00C13104" w:rsidP="001C3688">
      <w:pPr>
        <w:spacing w:line="360" w:lineRule="auto"/>
        <w:jc w:val="center"/>
        <w:rPr>
          <w:sz w:val="28"/>
          <w:szCs w:val="28"/>
        </w:rPr>
      </w:pPr>
    </w:p>
    <w:p w:rsidR="00C13104" w:rsidRPr="00C13104" w:rsidRDefault="00C13104" w:rsidP="00C13104">
      <w:pPr>
        <w:spacing w:line="360" w:lineRule="auto"/>
        <w:ind w:firstLine="708"/>
        <w:rPr>
          <w:sz w:val="28"/>
          <w:szCs w:val="28"/>
        </w:rPr>
      </w:pPr>
      <w:r w:rsidRPr="00C13104">
        <w:rPr>
          <w:sz w:val="28"/>
          <w:szCs w:val="28"/>
        </w:rPr>
        <w:t>Листинг представления «</w:t>
      </w:r>
      <w:r w:rsidRPr="00C13104">
        <w:rPr>
          <w:sz w:val="28"/>
          <w:szCs w:val="28"/>
          <w:lang w:val="en-US"/>
        </w:rPr>
        <w:t>Edit</w:t>
      </w:r>
      <w:r w:rsidRPr="00C13104">
        <w:rPr>
          <w:sz w:val="28"/>
          <w:szCs w:val="28"/>
        </w:rPr>
        <w:t>» контроллера «</w:t>
      </w:r>
      <w:r w:rsidRPr="00C13104">
        <w:rPr>
          <w:sz w:val="28"/>
          <w:szCs w:val="28"/>
          <w:lang w:val="en-US"/>
        </w:rPr>
        <w:t>SepticTankEditController</w:t>
      </w:r>
      <w:r w:rsidRPr="00C13104">
        <w:rPr>
          <w:sz w:val="28"/>
          <w:szCs w:val="28"/>
        </w:rPr>
        <w:t>» следующий: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13104" w:rsidRPr="00C13104" w:rsidTr="00C13104">
        <w:tc>
          <w:tcPr>
            <w:tcW w:w="9570" w:type="dxa"/>
          </w:tcPr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@model ProjectTopas_v_1._2.Models.SepticTank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@{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ViewBag.Title = 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Изменение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записи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Layout = "~/Views/Shared/_Layout2.cshtml";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}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&lt;h2&gt;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Изменение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записи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&lt;/h2&gt;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@using (Html.BeginForm())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{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@Html.AntiForgeryToken()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&lt;div class="form-horizontal"&gt;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&lt;h4&gt;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Модели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&lt;/h4&gt;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&lt;hr /&gt;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@Html.ValidationSummary(true,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@Html.HiddenFor(model =&gt; model.Id)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model.Model,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@Html.EditorFor(model =&gt; model.Model,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model.Model,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model.Cost1Comp,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model.Cost1Comp,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&lt;p class="help-block"&gt;Цена за модель с одним компрессором&lt;/p&gt;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@Html.ValidationMessageFor(model =&gt; model.Cost1Comp,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model.Cost2Comp,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model.Cost2Comp,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руб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.&lt;/span&gt;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&lt;p class="help-block"&gt;Цена за модель с двумя компрессорами&lt;/p&gt;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@Html.ValidationMessageFor(model =&gt; model.Cost2Comp,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model.CountUsers,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@Html.EditorFor(model =&gt; model.CountUsers,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model.CountUsers,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model.InflowDrain,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model.InflowDrain,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&lt;sup&gt;3&lt;/sup&gt;/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сутки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model.InflowDrain,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lastRenderedPageBreak/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model.Energy,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model.Energy,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КВт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/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сутки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model.Energy,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model.Lenght,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model.Lenght,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model.Lenght,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model.Weight,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model.Weight,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model.Weight,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@Html.LabelFor(model =&gt; model.Height, htmlAttributes: new { @class = "control-label col-md-2"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&lt;div class="input-group"&gt;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@Html.EditorFor(model =&gt; model.Height, new { htmlAttributes = new { @class = "form-control" }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    &lt;span class="input-group-addon"&gt;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м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&lt;/span&gt;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&lt;/div&gt;  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@Html.ValidationMessageFor(model =&gt; model.Height, "", new { @class = "text-danger" })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&lt;div class="form-group"&gt;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&lt;div class="col-md-offset-2 col-md-10"&gt;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    &lt;input type="submit" value="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Сохранить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>" class="btn btn-default" /&gt;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           </w:t>
            </w: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}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 @Html.ActionLink("Вернуться к списку", "Index")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C1310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&lt;/div&gt;</w:t>
            </w:r>
          </w:p>
          <w:p w:rsidR="00C13104" w:rsidRPr="00C13104" w:rsidRDefault="00C13104" w:rsidP="00C1310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</w:tbl>
    <w:p w:rsidR="00CF7092" w:rsidRDefault="0076076A" w:rsidP="00D664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Рис.50</w:t>
      </w:r>
    </w:p>
    <w:p w:rsidR="00BA6A82" w:rsidRDefault="00BA6A82" w:rsidP="00140A2D">
      <w:pPr>
        <w:spacing w:before="240" w:after="240" w:line="360" w:lineRule="auto"/>
        <w:rPr>
          <w:sz w:val="28"/>
          <w:szCs w:val="28"/>
        </w:rPr>
      </w:pPr>
    </w:p>
    <w:p w:rsidR="00DF6B49" w:rsidRDefault="00C9662F" w:rsidP="00954003">
      <w:pPr>
        <w:pStyle w:val="a9"/>
        <w:numPr>
          <w:ilvl w:val="1"/>
          <w:numId w:val="16"/>
        </w:numPr>
        <w:spacing w:line="360" w:lineRule="auto"/>
        <w:ind w:left="1276" w:hanging="567"/>
        <w:rPr>
          <w:sz w:val="28"/>
          <w:szCs w:val="28"/>
        </w:rPr>
      </w:pPr>
      <w:r w:rsidRPr="00C9662F">
        <w:rPr>
          <w:sz w:val="28"/>
          <w:szCs w:val="28"/>
        </w:rPr>
        <w:t>Разработка тестовых данных</w:t>
      </w:r>
    </w:p>
    <w:p w:rsidR="00C9662F" w:rsidRPr="00C9662F" w:rsidRDefault="00C9662F" w:rsidP="00954003">
      <w:pPr>
        <w:spacing w:line="360" w:lineRule="auto"/>
        <w:ind w:firstLine="709"/>
        <w:rPr>
          <w:sz w:val="28"/>
          <w:szCs w:val="28"/>
          <w:highlight w:val="yellow"/>
        </w:rPr>
      </w:pPr>
    </w:p>
    <w:p w:rsidR="006829D7" w:rsidRDefault="006829D7" w:rsidP="00954003">
      <w:pPr>
        <w:shd w:val="clear" w:color="auto" w:fill="FFFFFF"/>
        <w:spacing w:before="120" w:line="360" w:lineRule="auto"/>
        <w:ind w:firstLine="708"/>
        <w:jc w:val="both"/>
        <w:rPr>
          <w:bCs/>
          <w:sz w:val="28"/>
          <w:szCs w:val="28"/>
        </w:rPr>
      </w:pPr>
    </w:p>
    <w:p w:rsidR="00737AE7" w:rsidRDefault="00737AE7" w:rsidP="00954003">
      <w:pPr>
        <w:shd w:val="clear" w:color="auto" w:fill="FFFFFF"/>
        <w:spacing w:before="120" w:line="360" w:lineRule="auto"/>
        <w:ind w:firstLine="708"/>
        <w:jc w:val="both"/>
        <w:rPr>
          <w:bCs/>
          <w:sz w:val="28"/>
          <w:szCs w:val="28"/>
        </w:rPr>
      </w:pPr>
    </w:p>
    <w:p w:rsidR="00C9662F" w:rsidRPr="00686B00" w:rsidRDefault="003B72DB" w:rsidP="00954003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>
        <w:rPr>
          <w:bCs/>
          <w:sz w:val="28"/>
          <w:szCs w:val="28"/>
        </w:rPr>
        <w:t>Тестирование сайта</w:t>
      </w:r>
      <w:r w:rsidR="00C9662F" w:rsidRPr="00686B00">
        <w:rPr>
          <w:bCs/>
          <w:sz w:val="28"/>
          <w:szCs w:val="28"/>
        </w:rPr>
        <w:t xml:space="preserve"> </w:t>
      </w:r>
      <w:r w:rsidR="00C9662F" w:rsidRPr="00686B00">
        <w:rPr>
          <w:sz w:val="28"/>
          <w:szCs w:val="28"/>
        </w:rPr>
        <w:t xml:space="preserve">— </w:t>
      </w:r>
      <w:r w:rsidR="00C9662F">
        <w:rPr>
          <w:sz w:val="28"/>
          <w:szCs w:val="28"/>
        </w:rPr>
        <w:t xml:space="preserve">процесс исследования, испытания </w:t>
      </w:r>
      <w:hyperlink r:id="rId36" w:tooltip="Программное обеспечение" w:history="1">
        <w:r w:rsidR="00C9662F" w:rsidRPr="00686B00">
          <w:rPr>
            <w:sz w:val="28"/>
            <w:szCs w:val="28"/>
          </w:rPr>
          <w:t>программного продукта</w:t>
        </w:r>
      </w:hyperlink>
      <w:r w:rsidR="00C9662F" w:rsidRPr="00686B00">
        <w:rPr>
          <w:sz w:val="28"/>
          <w:szCs w:val="28"/>
        </w:rPr>
        <w:t>, имеющий две различные цели:</w:t>
      </w:r>
    </w:p>
    <w:p w:rsidR="00C9662F" w:rsidRPr="00686B00" w:rsidRDefault="00C9662F" w:rsidP="000F4651">
      <w:pPr>
        <w:numPr>
          <w:ilvl w:val="0"/>
          <w:numId w:val="7"/>
        </w:numPr>
        <w:shd w:val="clear" w:color="auto" w:fill="FFFFFF"/>
        <w:spacing w:line="360" w:lineRule="auto"/>
        <w:ind w:left="384"/>
        <w:jc w:val="both"/>
        <w:rPr>
          <w:sz w:val="28"/>
          <w:szCs w:val="28"/>
        </w:rPr>
      </w:pPr>
      <w:r w:rsidRPr="00686B00">
        <w:rPr>
          <w:sz w:val="28"/>
          <w:szCs w:val="28"/>
        </w:rPr>
        <w:t>продемонстрировать разработч</w:t>
      </w:r>
      <w:r w:rsidR="003B72DB">
        <w:rPr>
          <w:sz w:val="28"/>
          <w:szCs w:val="28"/>
        </w:rPr>
        <w:t>икам и заказчикам, что сайт</w:t>
      </w:r>
      <w:r w:rsidRPr="00686B00">
        <w:rPr>
          <w:sz w:val="28"/>
          <w:szCs w:val="28"/>
        </w:rPr>
        <w:t xml:space="preserve"> соответствует требованиям;</w:t>
      </w:r>
    </w:p>
    <w:p w:rsidR="00C9662F" w:rsidRPr="00686B00" w:rsidRDefault="00C9662F" w:rsidP="000F4651">
      <w:pPr>
        <w:numPr>
          <w:ilvl w:val="0"/>
          <w:numId w:val="7"/>
        </w:numPr>
        <w:shd w:val="clear" w:color="auto" w:fill="FFFFFF"/>
        <w:spacing w:line="360" w:lineRule="auto"/>
        <w:ind w:left="384"/>
        <w:jc w:val="both"/>
        <w:rPr>
          <w:sz w:val="28"/>
          <w:szCs w:val="28"/>
        </w:rPr>
      </w:pPr>
      <w:r w:rsidRPr="00686B00">
        <w:rPr>
          <w:sz w:val="28"/>
          <w:szCs w:val="28"/>
        </w:rPr>
        <w:t xml:space="preserve">выявить ситуации, в которых поведение </w:t>
      </w:r>
      <w:r w:rsidR="003B72DB">
        <w:rPr>
          <w:sz w:val="28"/>
          <w:szCs w:val="28"/>
        </w:rPr>
        <w:t>сайта</w:t>
      </w:r>
      <w:r w:rsidRPr="00686B00">
        <w:rPr>
          <w:sz w:val="28"/>
          <w:szCs w:val="28"/>
        </w:rPr>
        <w:t xml:space="preserve"> является неправильным, нежелательным или не соответствующим спецификации</w:t>
      </w:r>
      <w:hyperlink r:id="rId37" w:anchor="cite_note-Sommerville-1" w:history="1"/>
      <w:r w:rsidRPr="00686B00">
        <w:rPr>
          <w:sz w:val="28"/>
          <w:szCs w:val="28"/>
        </w:rPr>
        <w:t>.</w:t>
      </w:r>
    </w:p>
    <w:p w:rsidR="00C9662F" w:rsidRDefault="00C9662F" w:rsidP="00C9662F">
      <w:pPr>
        <w:pStyle w:val="ac"/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Тестирование </w:t>
      </w:r>
      <w:r w:rsidR="003B72DB">
        <w:rPr>
          <w:sz w:val="28"/>
        </w:rPr>
        <w:t xml:space="preserve">страницы </w:t>
      </w:r>
      <w:r>
        <w:rPr>
          <w:sz w:val="28"/>
        </w:rPr>
        <w:t>«Авторизация»</w:t>
      </w:r>
    </w:p>
    <w:p w:rsidR="00C9662F" w:rsidRPr="009A3159" w:rsidRDefault="00C9662F" w:rsidP="00C9662F">
      <w:pPr>
        <w:spacing w:line="360" w:lineRule="auto"/>
        <w:ind w:firstLine="708"/>
        <w:rPr>
          <w:sz w:val="28"/>
          <w:szCs w:val="28"/>
        </w:rPr>
      </w:pPr>
      <w:r w:rsidRPr="00B5579A">
        <w:rPr>
          <w:sz w:val="28"/>
          <w:szCs w:val="28"/>
        </w:rPr>
        <w:t xml:space="preserve">Таблица </w:t>
      </w:r>
      <w:r w:rsidR="00712315">
        <w:rPr>
          <w:sz w:val="28"/>
          <w:szCs w:val="28"/>
        </w:rPr>
        <w:t>8</w:t>
      </w:r>
      <w:r w:rsidR="009A3159" w:rsidRPr="009A3159">
        <w:rPr>
          <w:sz w:val="28"/>
          <w:szCs w:val="28"/>
        </w:rPr>
        <w:t xml:space="preserve"> – Тестирование </w:t>
      </w:r>
      <w:r w:rsidR="003B72DB">
        <w:rPr>
          <w:sz w:val="28"/>
        </w:rPr>
        <w:t>страницы</w:t>
      </w:r>
      <w:r w:rsidR="003B72DB">
        <w:rPr>
          <w:sz w:val="28"/>
          <w:szCs w:val="28"/>
        </w:rPr>
        <w:t xml:space="preserve"> </w:t>
      </w:r>
      <w:r w:rsidR="009A3159">
        <w:rPr>
          <w:sz w:val="28"/>
          <w:szCs w:val="28"/>
        </w:rPr>
        <w:t>«Авторизация»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3406"/>
        <w:gridCol w:w="5914"/>
      </w:tblGrid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Наименование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Описание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val="en-US" w:eastAsia="en-US"/>
              </w:rPr>
              <w:t>Test Case #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val="en-AU" w:eastAsia="en-US"/>
              </w:rPr>
              <w:t>TC</w:t>
            </w:r>
            <w:r w:rsidRPr="00954003">
              <w:rPr>
                <w:lang w:eastAsia="en-US"/>
              </w:rPr>
              <w:t>_</w:t>
            </w:r>
            <w:r w:rsidRPr="00954003">
              <w:rPr>
                <w:lang w:val="en-AU" w:eastAsia="en-US"/>
              </w:rPr>
              <w:t>UI</w:t>
            </w:r>
            <w:r w:rsidRPr="00954003">
              <w:rPr>
                <w:lang w:eastAsia="en-US"/>
              </w:rPr>
              <w:t>_1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eastAsia="en-US"/>
              </w:rPr>
              <w:t>Приоритет теста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Высокий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Название тестирования/Имя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 xml:space="preserve">Проверка </w:t>
            </w:r>
            <w:r w:rsidR="003B72DB">
              <w:rPr>
                <w:lang w:eastAsia="en-US"/>
              </w:rPr>
              <w:t>страницы</w:t>
            </w:r>
            <w:r w:rsidRPr="00954003">
              <w:rPr>
                <w:lang w:eastAsia="en-US"/>
              </w:rPr>
              <w:t xml:space="preserve"> авторизация при вводе неправильного пароля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Резюме испытания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3B72DB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Проверка входа на сайт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Шаги тестирования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0F4651">
            <w:pPr>
              <w:pStyle w:val="ac"/>
              <w:numPr>
                <w:ilvl w:val="0"/>
                <w:numId w:val="8"/>
              </w:numPr>
              <w:spacing w:before="0" w:beforeAutospacing="0" w:after="0" w:afterAutospacing="0" w:line="360" w:lineRule="auto"/>
              <w:contextualSpacing/>
              <w:jc w:val="both"/>
              <w:rPr>
                <w:szCs w:val="18"/>
                <w:lang w:eastAsia="en-US"/>
              </w:rPr>
            </w:pPr>
            <w:r w:rsidRPr="00954003">
              <w:rPr>
                <w:lang w:eastAsia="en-US"/>
              </w:rPr>
              <w:t>Ввести логин</w:t>
            </w:r>
          </w:p>
          <w:p w:rsidR="00C9662F" w:rsidRPr="00954003" w:rsidRDefault="00C9662F" w:rsidP="000F4651">
            <w:pPr>
              <w:pStyle w:val="ac"/>
              <w:numPr>
                <w:ilvl w:val="0"/>
                <w:numId w:val="8"/>
              </w:numPr>
              <w:spacing w:before="0" w:beforeAutospacing="0" w:after="0" w:afterAutospacing="0" w:line="360" w:lineRule="auto"/>
              <w:contextualSpacing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Ввести пароль</w:t>
            </w:r>
          </w:p>
          <w:p w:rsidR="00C9662F" w:rsidRPr="00954003" w:rsidRDefault="00C9662F" w:rsidP="000F4651">
            <w:pPr>
              <w:pStyle w:val="ac"/>
              <w:numPr>
                <w:ilvl w:val="0"/>
                <w:numId w:val="8"/>
              </w:numPr>
              <w:spacing w:before="0" w:beforeAutospacing="0" w:after="0" w:afterAutospacing="0" w:line="360" w:lineRule="auto"/>
              <w:contextualSpacing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Нажать на кнопку Вход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Данные тестирования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Логин=</w:t>
            </w:r>
            <w:r w:rsidRPr="00954003">
              <w:rPr>
                <w:lang w:val="en-US" w:eastAsia="en-US"/>
              </w:rPr>
              <w:t>Admin</w:t>
            </w:r>
          </w:p>
          <w:p w:rsidR="00C9662F" w:rsidRPr="00954003" w:rsidRDefault="00C9662F" w:rsidP="004B3E30">
            <w:pPr>
              <w:pStyle w:val="ac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Пароль=1234567</w:t>
            </w:r>
          </w:p>
        </w:tc>
      </w:tr>
    </w:tbl>
    <w:p w:rsidR="00C9662F" w:rsidRDefault="00C9662F" w:rsidP="00C9662F">
      <w:pPr>
        <w:rPr>
          <w:color w:val="000000"/>
          <w:sz w:val="28"/>
          <w:szCs w:val="18"/>
        </w:rPr>
      </w:pPr>
    </w:p>
    <w:p w:rsidR="004E2223" w:rsidRDefault="00712315" w:rsidP="004E2223">
      <w:pPr>
        <w:ind w:firstLine="709"/>
        <w:rPr>
          <w:color w:val="000000"/>
          <w:sz w:val="28"/>
          <w:szCs w:val="18"/>
        </w:rPr>
      </w:pPr>
      <w:r>
        <w:rPr>
          <w:color w:val="000000"/>
          <w:sz w:val="28"/>
          <w:szCs w:val="18"/>
        </w:rPr>
        <w:lastRenderedPageBreak/>
        <w:t>Продолжение таблицы 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69"/>
        <w:gridCol w:w="6201"/>
      </w:tblGrid>
      <w:tr w:rsidR="004E2223" w:rsidTr="004E2223">
        <w:tc>
          <w:tcPr>
            <w:tcW w:w="3369" w:type="dxa"/>
          </w:tcPr>
          <w:p w:rsidR="004E2223" w:rsidRPr="00954003" w:rsidRDefault="004E2223" w:rsidP="004E2223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Наименование</w:t>
            </w:r>
          </w:p>
        </w:tc>
        <w:tc>
          <w:tcPr>
            <w:tcW w:w="6201" w:type="dxa"/>
          </w:tcPr>
          <w:p w:rsidR="004E2223" w:rsidRPr="00954003" w:rsidRDefault="004E2223" w:rsidP="004E2223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Описание</w:t>
            </w:r>
          </w:p>
        </w:tc>
      </w:tr>
      <w:tr w:rsidR="00D83454" w:rsidTr="004E2223">
        <w:tc>
          <w:tcPr>
            <w:tcW w:w="3369" w:type="dxa"/>
          </w:tcPr>
          <w:p w:rsidR="00D83454" w:rsidRPr="00954003" w:rsidRDefault="003B72DB" w:rsidP="004E2223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Ожидаемый результат</w:t>
            </w:r>
          </w:p>
        </w:tc>
        <w:tc>
          <w:tcPr>
            <w:tcW w:w="6201" w:type="dxa"/>
          </w:tcPr>
          <w:p w:rsidR="00D83454" w:rsidRPr="00954003" w:rsidRDefault="003B72DB" w:rsidP="004E2223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Сообщение об ошибке «Неправильное имя пользователя/пароль»</w:t>
            </w:r>
          </w:p>
        </w:tc>
      </w:tr>
      <w:tr w:rsidR="003B72DB" w:rsidTr="004E2223">
        <w:tc>
          <w:tcPr>
            <w:tcW w:w="3369" w:type="dxa"/>
          </w:tcPr>
          <w:p w:rsidR="003B72DB" w:rsidRPr="00954003" w:rsidRDefault="003B72DB" w:rsidP="003B72DB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Фактический результат</w:t>
            </w:r>
          </w:p>
        </w:tc>
        <w:tc>
          <w:tcPr>
            <w:tcW w:w="6201" w:type="dxa"/>
          </w:tcPr>
          <w:p w:rsidR="003B72DB" w:rsidRPr="00954003" w:rsidRDefault="003B72DB" w:rsidP="003B72DB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Сайт выдал</w:t>
            </w:r>
            <w:r w:rsidRPr="00954003">
              <w:rPr>
                <w:lang w:eastAsia="en-US"/>
              </w:rPr>
              <w:t xml:space="preserve"> сообщение об ошибке «Неправильное имя пользователя/пароль»</w:t>
            </w:r>
          </w:p>
        </w:tc>
      </w:tr>
      <w:tr w:rsidR="003B72DB" w:rsidTr="004E2223">
        <w:tc>
          <w:tcPr>
            <w:tcW w:w="3369" w:type="dxa"/>
          </w:tcPr>
          <w:p w:rsidR="003B72DB" w:rsidRPr="00954003" w:rsidRDefault="003B72DB" w:rsidP="003B72DB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Предпосылки</w:t>
            </w:r>
          </w:p>
        </w:tc>
        <w:tc>
          <w:tcPr>
            <w:tcW w:w="6201" w:type="dxa"/>
          </w:tcPr>
          <w:p w:rsidR="003B72DB" w:rsidRPr="00954003" w:rsidRDefault="003B72DB" w:rsidP="003B72DB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val="en-US" w:eastAsia="en-US"/>
              </w:rPr>
              <w:t>-</w:t>
            </w:r>
          </w:p>
        </w:tc>
      </w:tr>
      <w:tr w:rsidR="003B72DB" w:rsidTr="004E2223">
        <w:tc>
          <w:tcPr>
            <w:tcW w:w="3369" w:type="dxa"/>
          </w:tcPr>
          <w:p w:rsidR="003B72DB" w:rsidRPr="00954003" w:rsidRDefault="003B72DB" w:rsidP="003B72DB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Постусловия</w:t>
            </w:r>
          </w:p>
        </w:tc>
        <w:tc>
          <w:tcPr>
            <w:tcW w:w="6201" w:type="dxa"/>
          </w:tcPr>
          <w:p w:rsidR="003B72DB" w:rsidRPr="00954003" w:rsidRDefault="003B72DB" w:rsidP="003B72DB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Запрет на авторизвацию на сайте</w:t>
            </w:r>
          </w:p>
        </w:tc>
      </w:tr>
      <w:tr w:rsidR="003B72DB" w:rsidTr="004E2223">
        <w:tc>
          <w:tcPr>
            <w:tcW w:w="3369" w:type="dxa"/>
          </w:tcPr>
          <w:p w:rsidR="003B72DB" w:rsidRPr="00954003" w:rsidRDefault="003B72DB" w:rsidP="003B72DB">
            <w:pPr>
              <w:pStyle w:val="ac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Статус</w:t>
            </w:r>
          </w:p>
          <w:p w:rsidR="003B72DB" w:rsidRPr="00954003" w:rsidRDefault="003B72DB" w:rsidP="003B72DB">
            <w:pPr>
              <w:pStyle w:val="ac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(Pass/Fail)</w:t>
            </w:r>
          </w:p>
        </w:tc>
        <w:tc>
          <w:tcPr>
            <w:tcW w:w="6201" w:type="dxa"/>
          </w:tcPr>
          <w:p w:rsidR="003B72DB" w:rsidRPr="00954003" w:rsidRDefault="003B72DB" w:rsidP="003B72DB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val="en-US" w:eastAsia="en-US"/>
              </w:rPr>
              <w:t>Pass</w:t>
            </w:r>
          </w:p>
        </w:tc>
      </w:tr>
      <w:tr w:rsidR="003B72DB" w:rsidTr="004E2223">
        <w:tc>
          <w:tcPr>
            <w:tcW w:w="3369" w:type="dxa"/>
          </w:tcPr>
          <w:p w:rsidR="003B72DB" w:rsidRPr="00954003" w:rsidRDefault="003B72DB" w:rsidP="003B72DB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Комментарии</w:t>
            </w:r>
          </w:p>
        </w:tc>
        <w:tc>
          <w:tcPr>
            <w:tcW w:w="6201" w:type="dxa"/>
          </w:tcPr>
          <w:p w:rsidR="003B72DB" w:rsidRPr="00954003" w:rsidRDefault="003B72DB" w:rsidP="003B72DB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-</w:t>
            </w:r>
          </w:p>
        </w:tc>
      </w:tr>
    </w:tbl>
    <w:p w:rsidR="004E2223" w:rsidRDefault="004E2223" w:rsidP="004E2223">
      <w:pPr>
        <w:ind w:firstLine="709"/>
        <w:rPr>
          <w:color w:val="000000"/>
          <w:sz w:val="28"/>
          <w:szCs w:val="18"/>
        </w:rPr>
      </w:pPr>
    </w:p>
    <w:p w:rsidR="00C9662F" w:rsidRDefault="00C9662F" w:rsidP="00C9662F">
      <w:pPr>
        <w:pStyle w:val="ac"/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Тестирование </w:t>
      </w:r>
      <w:r w:rsidR="003B72DB">
        <w:rPr>
          <w:sz w:val="28"/>
        </w:rPr>
        <w:t xml:space="preserve">страницы </w:t>
      </w:r>
      <w:r>
        <w:rPr>
          <w:sz w:val="28"/>
        </w:rPr>
        <w:t>«Авторизация»</w:t>
      </w:r>
    </w:p>
    <w:p w:rsidR="00C9662F" w:rsidRPr="009A3159" w:rsidRDefault="00C9662F" w:rsidP="00C9662F">
      <w:pPr>
        <w:spacing w:line="360" w:lineRule="auto"/>
        <w:ind w:firstLine="708"/>
        <w:rPr>
          <w:sz w:val="28"/>
          <w:szCs w:val="28"/>
        </w:rPr>
      </w:pPr>
      <w:r w:rsidRPr="00B5579A">
        <w:rPr>
          <w:sz w:val="28"/>
          <w:szCs w:val="28"/>
        </w:rPr>
        <w:t xml:space="preserve">Таблица </w:t>
      </w:r>
      <w:r w:rsidR="00712315">
        <w:rPr>
          <w:sz w:val="28"/>
          <w:szCs w:val="28"/>
          <w:lang w:val="en-US"/>
        </w:rPr>
        <w:t>9</w:t>
      </w:r>
      <w:r w:rsidR="009A3159">
        <w:rPr>
          <w:sz w:val="28"/>
          <w:szCs w:val="28"/>
          <w:lang w:val="en-US"/>
        </w:rPr>
        <w:t xml:space="preserve"> – Тестирование </w:t>
      </w:r>
      <w:r w:rsidR="003B72DB">
        <w:rPr>
          <w:sz w:val="28"/>
        </w:rPr>
        <w:t>страницы</w:t>
      </w:r>
      <w:r w:rsidR="003B72DB">
        <w:rPr>
          <w:sz w:val="28"/>
          <w:szCs w:val="28"/>
        </w:rPr>
        <w:t xml:space="preserve"> </w:t>
      </w:r>
      <w:r w:rsidR="009A3159">
        <w:rPr>
          <w:sz w:val="28"/>
          <w:szCs w:val="28"/>
        </w:rPr>
        <w:t>«Авторизация»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3406"/>
        <w:gridCol w:w="5914"/>
      </w:tblGrid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Наименование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Описание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val="en-US" w:eastAsia="en-US"/>
              </w:rPr>
              <w:t>Test Case #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val="en-AU" w:eastAsia="en-US"/>
              </w:rPr>
              <w:t>TC</w:t>
            </w:r>
            <w:r w:rsidRPr="00954003">
              <w:rPr>
                <w:lang w:eastAsia="en-US"/>
              </w:rPr>
              <w:t>_</w:t>
            </w:r>
            <w:r w:rsidRPr="00954003">
              <w:rPr>
                <w:lang w:val="en-AU" w:eastAsia="en-US"/>
              </w:rPr>
              <w:t>UI</w:t>
            </w:r>
            <w:r w:rsidRPr="00954003">
              <w:rPr>
                <w:lang w:eastAsia="en-US"/>
              </w:rPr>
              <w:t>_2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eastAsia="en-US"/>
              </w:rPr>
              <w:t>Приоритеттеста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Высокий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Название тестирования/Имя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3B72DB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Проверка страницы</w:t>
            </w:r>
            <w:r w:rsidR="00C9662F" w:rsidRPr="00954003">
              <w:rPr>
                <w:lang w:eastAsia="en-US"/>
              </w:rPr>
              <w:t xml:space="preserve"> авторизация при вводе несуществующего логина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Резюме испытания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3B72DB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Проверка входа на сайт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Шаги тестирования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0F4651">
            <w:pPr>
              <w:pStyle w:val="ac"/>
              <w:numPr>
                <w:ilvl w:val="0"/>
                <w:numId w:val="9"/>
              </w:numPr>
              <w:spacing w:before="0" w:beforeAutospacing="0" w:after="0" w:afterAutospacing="0" w:line="360" w:lineRule="auto"/>
              <w:contextualSpacing/>
              <w:jc w:val="both"/>
              <w:rPr>
                <w:szCs w:val="18"/>
                <w:lang w:eastAsia="en-US"/>
              </w:rPr>
            </w:pPr>
            <w:r w:rsidRPr="00954003">
              <w:rPr>
                <w:lang w:eastAsia="en-US"/>
              </w:rPr>
              <w:t>Ввести логин</w:t>
            </w:r>
          </w:p>
          <w:p w:rsidR="00C9662F" w:rsidRPr="00954003" w:rsidRDefault="00C9662F" w:rsidP="000F4651">
            <w:pPr>
              <w:pStyle w:val="ac"/>
              <w:numPr>
                <w:ilvl w:val="0"/>
                <w:numId w:val="9"/>
              </w:numPr>
              <w:spacing w:before="0" w:beforeAutospacing="0" w:after="0" w:afterAutospacing="0" w:line="360" w:lineRule="auto"/>
              <w:contextualSpacing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Ввести пароль</w:t>
            </w:r>
          </w:p>
          <w:p w:rsidR="00C9662F" w:rsidRPr="00954003" w:rsidRDefault="00C9662F" w:rsidP="000F4651">
            <w:pPr>
              <w:pStyle w:val="ac"/>
              <w:numPr>
                <w:ilvl w:val="0"/>
                <w:numId w:val="9"/>
              </w:numPr>
              <w:spacing w:before="0" w:beforeAutospacing="0" w:after="0" w:afterAutospacing="0" w:line="360" w:lineRule="auto"/>
              <w:contextualSpacing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Нажать на кнопку Вход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Данные тестирования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Логин=</w:t>
            </w:r>
            <w:r w:rsidRPr="00954003">
              <w:rPr>
                <w:lang w:val="en-US" w:eastAsia="en-US"/>
              </w:rPr>
              <w:t>Student</w:t>
            </w:r>
          </w:p>
          <w:p w:rsidR="00C9662F" w:rsidRPr="00954003" w:rsidRDefault="00C9662F" w:rsidP="004B3E30">
            <w:pPr>
              <w:pStyle w:val="ac"/>
              <w:spacing w:before="0" w:beforeAutospacing="0" w:after="0" w:afterAutospacing="0"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eastAsia="en-US"/>
              </w:rPr>
              <w:t>Пароль=</w:t>
            </w:r>
            <w:r w:rsidRPr="00954003">
              <w:rPr>
                <w:lang w:val="en-US" w:eastAsia="en-US"/>
              </w:rPr>
              <w:t>Admin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Ожидаемый результат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Сообщение об ошибке «Неправильное имя пользователя/пароль»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Фактический результат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3B72DB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Сайт выдал</w:t>
            </w:r>
            <w:r w:rsidR="00C9662F" w:rsidRPr="00954003">
              <w:rPr>
                <w:lang w:eastAsia="en-US"/>
              </w:rPr>
              <w:t xml:space="preserve"> сообщение об ошибке «Неправильное имя пользователя/пароль»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Предпосылки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val="en-US" w:eastAsia="en-US"/>
              </w:rPr>
              <w:t>-</w:t>
            </w:r>
          </w:p>
        </w:tc>
      </w:tr>
      <w:tr w:rsidR="00C9662F" w:rsidTr="004B3E3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Постусловия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Запрет на вход в приложение</w:t>
            </w:r>
          </w:p>
        </w:tc>
      </w:tr>
    </w:tbl>
    <w:p w:rsidR="003B72DB" w:rsidRDefault="003B72DB" w:rsidP="003B72DB">
      <w:pPr>
        <w:ind w:firstLine="709"/>
        <w:rPr>
          <w:color w:val="000000"/>
          <w:sz w:val="28"/>
          <w:szCs w:val="18"/>
        </w:rPr>
      </w:pPr>
    </w:p>
    <w:p w:rsidR="003B72DB" w:rsidRDefault="003B72DB" w:rsidP="003B72DB">
      <w:pPr>
        <w:ind w:firstLine="709"/>
        <w:rPr>
          <w:color w:val="000000"/>
          <w:sz w:val="28"/>
          <w:szCs w:val="18"/>
        </w:rPr>
      </w:pPr>
    </w:p>
    <w:p w:rsidR="003B72DB" w:rsidRDefault="00712315" w:rsidP="003B72DB">
      <w:pPr>
        <w:ind w:firstLine="709"/>
        <w:rPr>
          <w:color w:val="000000"/>
          <w:sz w:val="28"/>
          <w:szCs w:val="18"/>
        </w:rPr>
      </w:pPr>
      <w:r>
        <w:rPr>
          <w:color w:val="000000"/>
          <w:sz w:val="28"/>
          <w:szCs w:val="18"/>
        </w:rPr>
        <w:lastRenderedPageBreak/>
        <w:t>Продолжение таблицы 9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69"/>
        <w:gridCol w:w="6201"/>
      </w:tblGrid>
      <w:tr w:rsidR="003B72DB" w:rsidTr="00A17602">
        <w:tc>
          <w:tcPr>
            <w:tcW w:w="3369" w:type="dxa"/>
          </w:tcPr>
          <w:p w:rsidR="003B72DB" w:rsidRPr="00954003" w:rsidRDefault="003B72DB" w:rsidP="00A17602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Наименование</w:t>
            </w:r>
          </w:p>
        </w:tc>
        <w:tc>
          <w:tcPr>
            <w:tcW w:w="6201" w:type="dxa"/>
          </w:tcPr>
          <w:p w:rsidR="003B72DB" w:rsidRPr="00954003" w:rsidRDefault="003B72DB" w:rsidP="00A17602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Описание</w:t>
            </w:r>
          </w:p>
        </w:tc>
      </w:tr>
      <w:tr w:rsidR="003B72DB" w:rsidTr="003B72DB">
        <w:trPr>
          <w:trHeight w:val="1005"/>
        </w:trPr>
        <w:tc>
          <w:tcPr>
            <w:tcW w:w="3369" w:type="dxa"/>
          </w:tcPr>
          <w:p w:rsidR="003B72DB" w:rsidRDefault="003B72DB" w:rsidP="003B72DB">
            <w:pPr>
              <w:pStyle w:val="ac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Статус</w:t>
            </w:r>
          </w:p>
          <w:p w:rsidR="003B72DB" w:rsidRPr="003B72DB" w:rsidRDefault="003B72DB" w:rsidP="003B72DB">
            <w:pPr>
              <w:pStyle w:val="ac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(Pass/Fail)</w:t>
            </w:r>
          </w:p>
        </w:tc>
        <w:tc>
          <w:tcPr>
            <w:tcW w:w="6201" w:type="dxa"/>
          </w:tcPr>
          <w:p w:rsidR="003B72DB" w:rsidRPr="003B72DB" w:rsidRDefault="003B72DB" w:rsidP="00A17602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Pass</w:t>
            </w:r>
          </w:p>
        </w:tc>
      </w:tr>
      <w:tr w:rsidR="003B72DB" w:rsidTr="003B72DB">
        <w:trPr>
          <w:trHeight w:val="410"/>
        </w:trPr>
        <w:tc>
          <w:tcPr>
            <w:tcW w:w="3369" w:type="dxa"/>
          </w:tcPr>
          <w:p w:rsidR="003B72DB" w:rsidRPr="003B72DB" w:rsidRDefault="003B72DB" w:rsidP="003B72DB">
            <w:pPr>
              <w:pStyle w:val="ac"/>
              <w:jc w:val="both"/>
              <w:rPr>
                <w:lang w:eastAsia="en-US"/>
              </w:rPr>
            </w:pPr>
            <w:r>
              <w:rPr>
                <w:lang w:eastAsia="en-US"/>
              </w:rPr>
              <w:t>Комментарии</w:t>
            </w:r>
          </w:p>
        </w:tc>
        <w:tc>
          <w:tcPr>
            <w:tcW w:w="6201" w:type="dxa"/>
          </w:tcPr>
          <w:p w:rsidR="003B72DB" w:rsidRPr="003B72DB" w:rsidRDefault="003B72DB" w:rsidP="00A17602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</w:tr>
    </w:tbl>
    <w:p w:rsidR="00954003" w:rsidRDefault="00954003" w:rsidP="00C9662F">
      <w:pPr>
        <w:pStyle w:val="ac"/>
        <w:spacing w:line="360" w:lineRule="auto"/>
        <w:ind w:firstLine="709"/>
        <w:jc w:val="center"/>
        <w:rPr>
          <w:sz w:val="28"/>
        </w:rPr>
      </w:pPr>
    </w:p>
    <w:p w:rsidR="00954003" w:rsidRDefault="00954003" w:rsidP="00C9662F">
      <w:pPr>
        <w:pStyle w:val="ac"/>
        <w:spacing w:line="360" w:lineRule="auto"/>
        <w:ind w:firstLine="709"/>
        <w:jc w:val="center"/>
        <w:rPr>
          <w:sz w:val="28"/>
        </w:rPr>
      </w:pPr>
    </w:p>
    <w:p w:rsidR="00C9662F" w:rsidRDefault="00C9662F" w:rsidP="00C9662F">
      <w:pPr>
        <w:pStyle w:val="ac"/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Тестирование </w:t>
      </w:r>
      <w:r w:rsidR="003B72DB">
        <w:rPr>
          <w:sz w:val="28"/>
        </w:rPr>
        <w:t>страницы</w:t>
      </w:r>
      <w:r>
        <w:rPr>
          <w:sz w:val="28"/>
        </w:rPr>
        <w:t xml:space="preserve"> «Авторизация»</w:t>
      </w:r>
    </w:p>
    <w:p w:rsidR="00C9662F" w:rsidRPr="009A3159" w:rsidRDefault="00C9662F" w:rsidP="00C9662F">
      <w:pPr>
        <w:spacing w:line="360" w:lineRule="auto"/>
        <w:ind w:firstLine="708"/>
        <w:rPr>
          <w:sz w:val="28"/>
          <w:szCs w:val="28"/>
        </w:rPr>
      </w:pPr>
      <w:r w:rsidRPr="00B5579A">
        <w:rPr>
          <w:sz w:val="28"/>
          <w:szCs w:val="28"/>
        </w:rPr>
        <w:t xml:space="preserve">Таблица </w:t>
      </w:r>
      <w:r w:rsidR="00712315">
        <w:rPr>
          <w:sz w:val="28"/>
          <w:szCs w:val="28"/>
          <w:lang w:val="en-US"/>
        </w:rPr>
        <w:t>10</w:t>
      </w:r>
      <w:r w:rsidR="009A3159">
        <w:rPr>
          <w:sz w:val="28"/>
          <w:szCs w:val="28"/>
          <w:lang w:val="en-US"/>
        </w:rPr>
        <w:t xml:space="preserve"> – Тестирование </w:t>
      </w:r>
      <w:r w:rsidR="003B72DB">
        <w:rPr>
          <w:sz w:val="28"/>
        </w:rPr>
        <w:t>страницы</w:t>
      </w:r>
      <w:r w:rsidR="003B72DB">
        <w:rPr>
          <w:sz w:val="28"/>
          <w:szCs w:val="28"/>
        </w:rPr>
        <w:t xml:space="preserve"> </w:t>
      </w:r>
      <w:r w:rsidR="009A3159">
        <w:rPr>
          <w:sz w:val="28"/>
          <w:szCs w:val="28"/>
        </w:rPr>
        <w:t>«Авторизация»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3423"/>
        <w:gridCol w:w="5897"/>
      </w:tblGrid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Наименование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Описание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val="en-US" w:eastAsia="en-US"/>
              </w:rPr>
              <w:t>Test Case #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val="en-AU" w:eastAsia="en-US"/>
              </w:rPr>
              <w:t>TC</w:t>
            </w:r>
            <w:r w:rsidRPr="00954003">
              <w:rPr>
                <w:lang w:eastAsia="en-US"/>
              </w:rPr>
              <w:t>_</w:t>
            </w:r>
            <w:r w:rsidRPr="00954003">
              <w:rPr>
                <w:lang w:val="en-AU" w:eastAsia="en-US"/>
              </w:rPr>
              <w:t>UI</w:t>
            </w:r>
            <w:r w:rsidRPr="00954003">
              <w:rPr>
                <w:lang w:eastAsia="en-US"/>
              </w:rPr>
              <w:t>_3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eastAsia="en-US"/>
              </w:rPr>
              <w:t>Приоритет теста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Высокий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Название тестирования/Имя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3B72DB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Проверка стран</w:t>
            </w:r>
            <w:r w:rsidR="00FC4133">
              <w:rPr>
                <w:lang w:eastAsia="en-US"/>
              </w:rPr>
              <w:t>и</w:t>
            </w:r>
            <w:r>
              <w:rPr>
                <w:lang w:eastAsia="en-US"/>
              </w:rPr>
              <w:t>цы</w:t>
            </w:r>
            <w:r w:rsidR="00C9662F" w:rsidRPr="00954003">
              <w:rPr>
                <w:lang w:eastAsia="en-US"/>
              </w:rPr>
              <w:t xml:space="preserve"> авторизация с правильным логином и паролем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Резюме испытания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3B72DB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Проверка входа на сайт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Шаги тестирования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0F4651">
            <w:pPr>
              <w:pStyle w:val="ac"/>
              <w:numPr>
                <w:ilvl w:val="0"/>
                <w:numId w:val="10"/>
              </w:numPr>
              <w:spacing w:before="0" w:beforeAutospacing="0" w:after="0" w:afterAutospacing="0" w:line="360" w:lineRule="auto"/>
              <w:contextualSpacing/>
              <w:jc w:val="both"/>
              <w:rPr>
                <w:szCs w:val="18"/>
                <w:lang w:eastAsia="en-US"/>
              </w:rPr>
            </w:pPr>
            <w:r w:rsidRPr="00954003">
              <w:rPr>
                <w:lang w:eastAsia="en-US"/>
              </w:rPr>
              <w:t>Ввести логин</w:t>
            </w:r>
          </w:p>
          <w:p w:rsidR="00C9662F" w:rsidRPr="00954003" w:rsidRDefault="00C9662F" w:rsidP="000F4651">
            <w:pPr>
              <w:pStyle w:val="ac"/>
              <w:numPr>
                <w:ilvl w:val="0"/>
                <w:numId w:val="10"/>
              </w:numPr>
              <w:spacing w:before="0" w:beforeAutospacing="0" w:after="0" w:afterAutospacing="0" w:line="360" w:lineRule="auto"/>
              <w:contextualSpacing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Ввести пароль</w:t>
            </w:r>
          </w:p>
          <w:p w:rsidR="00C9662F" w:rsidRPr="00954003" w:rsidRDefault="00C9662F" w:rsidP="000F4651">
            <w:pPr>
              <w:pStyle w:val="ac"/>
              <w:numPr>
                <w:ilvl w:val="0"/>
                <w:numId w:val="10"/>
              </w:numPr>
              <w:spacing w:before="0" w:beforeAutospacing="0" w:after="0" w:afterAutospacing="0" w:line="360" w:lineRule="auto"/>
              <w:contextualSpacing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Нажать на кнопку Вход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Данные тестирования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864A7" w:rsidP="004B3E30">
            <w:pPr>
              <w:pStyle w:val="ac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Логин=</w:t>
            </w:r>
            <w:r w:rsidRPr="00954003">
              <w:t xml:space="preserve"> </w:t>
            </w:r>
            <w:r w:rsidRPr="00954003">
              <w:rPr>
                <w:lang w:eastAsia="en-US"/>
              </w:rPr>
              <w:t>glss2fa@gmail.com</w:t>
            </w:r>
          </w:p>
          <w:p w:rsidR="00C9662F" w:rsidRPr="00954003" w:rsidRDefault="00C864A7" w:rsidP="004B3E30">
            <w:pPr>
              <w:pStyle w:val="ac"/>
              <w:spacing w:before="0" w:beforeAutospacing="0" w:after="0" w:afterAutospacing="0"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eastAsia="en-US"/>
              </w:rPr>
              <w:t>Пароль=</w:t>
            </w:r>
            <w:r w:rsidRPr="00954003">
              <w:t xml:space="preserve"> </w:t>
            </w:r>
            <w:r w:rsidRPr="00954003">
              <w:rPr>
                <w:lang w:eastAsia="en-US"/>
              </w:rPr>
              <w:t>quNX9fBR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Ожидаемый результат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3B72DB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Вход администратора на</w:t>
            </w:r>
            <w:r w:rsidR="00C9662F" w:rsidRPr="00954003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сайт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Фактический результат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3B72DB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Вход администратора на</w:t>
            </w:r>
            <w:r w:rsidR="00C9662F" w:rsidRPr="00954003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сайт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Предпосылки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val="en-US" w:eastAsia="en-US"/>
              </w:rPr>
              <w:t>-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Постусловия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Отобра</w:t>
            </w:r>
            <w:r w:rsidR="00FC4133">
              <w:rPr>
                <w:lang w:eastAsia="en-US"/>
              </w:rPr>
              <w:t>жение страницы администрирования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Статус</w:t>
            </w:r>
          </w:p>
          <w:p w:rsidR="00C9662F" w:rsidRPr="00954003" w:rsidRDefault="00C9662F" w:rsidP="004B3E30">
            <w:pPr>
              <w:pStyle w:val="ac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(Pass/Fail)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val="en-US" w:eastAsia="en-US"/>
              </w:rPr>
            </w:pPr>
            <w:r w:rsidRPr="00954003">
              <w:rPr>
                <w:lang w:val="en-US" w:eastAsia="en-US"/>
              </w:rPr>
              <w:t>Pass</w:t>
            </w:r>
          </w:p>
        </w:tc>
      </w:tr>
      <w:tr w:rsidR="00C9662F" w:rsidTr="004B3E3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Комментарии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62F" w:rsidRPr="00954003" w:rsidRDefault="00C9662F" w:rsidP="004B3E30">
            <w:pPr>
              <w:pStyle w:val="ac"/>
              <w:spacing w:line="360" w:lineRule="auto"/>
              <w:jc w:val="both"/>
              <w:rPr>
                <w:lang w:eastAsia="en-US"/>
              </w:rPr>
            </w:pPr>
            <w:r w:rsidRPr="00954003">
              <w:rPr>
                <w:lang w:eastAsia="en-US"/>
              </w:rPr>
              <w:t>-</w:t>
            </w:r>
          </w:p>
        </w:tc>
      </w:tr>
    </w:tbl>
    <w:p w:rsidR="00C9662F" w:rsidRDefault="00C9662F" w:rsidP="00C9662F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C9662F" w:rsidRDefault="00C9662F" w:rsidP="00C9662F">
      <w:pPr>
        <w:spacing w:after="240" w:line="360" w:lineRule="auto"/>
        <w:rPr>
          <w:sz w:val="28"/>
          <w:szCs w:val="28"/>
          <w:highlight w:val="yellow"/>
        </w:rPr>
      </w:pPr>
    </w:p>
    <w:p w:rsidR="00954003" w:rsidRDefault="00954003" w:rsidP="00C9662F">
      <w:pPr>
        <w:spacing w:after="240" w:line="360" w:lineRule="auto"/>
        <w:rPr>
          <w:sz w:val="28"/>
          <w:szCs w:val="28"/>
          <w:highlight w:val="yellow"/>
        </w:rPr>
      </w:pPr>
    </w:p>
    <w:p w:rsidR="00387FC3" w:rsidRPr="00C9662F" w:rsidRDefault="00387FC3" w:rsidP="00C9662F">
      <w:pPr>
        <w:spacing w:after="240" w:line="360" w:lineRule="auto"/>
        <w:rPr>
          <w:sz w:val="28"/>
          <w:szCs w:val="28"/>
          <w:highlight w:val="yellow"/>
        </w:rPr>
      </w:pPr>
    </w:p>
    <w:p w:rsidR="00C9662F" w:rsidRPr="00C9662F" w:rsidRDefault="00A675AD" w:rsidP="000F4651">
      <w:pPr>
        <w:pStyle w:val="a9"/>
        <w:numPr>
          <w:ilvl w:val="1"/>
          <w:numId w:val="16"/>
        </w:numPr>
        <w:spacing w:line="360" w:lineRule="auto"/>
        <w:ind w:left="1276" w:hanging="567"/>
        <w:rPr>
          <w:sz w:val="28"/>
          <w:szCs w:val="28"/>
        </w:rPr>
      </w:pPr>
      <w:r>
        <w:rPr>
          <w:sz w:val="28"/>
          <w:szCs w:val="28"/>
        </w:rPr>
        <w:t>Результаты работы сайта</w:t>
      </w:r>
    </w:p>
    <w:p w:rsidR="00954003" w:rsidRDefault="00954003" w:rsidP="00C9662F">
      <w:pPr>
        <w:spacing w:after="240" w:line="360" w:lineRule="auto"/>
        <w:rPr>
          <w:sz w:val="28"/>
          <w:szCs w:val="28"/>
        </w:rPr>
      </w:pPr>
    </w:p>
    <w:p w:rsidR="00737AE7" w:rsidRPr="00C9662F" w:rsidRDefault="00737AE7" w:rsidP="00C9662F">
      <w:pPr>
        <w:spacing w:after="240" w:line="360" w:lineRule="auto"/>
        <w:rPr>
          <w:sz w:val="28"/>
          <w:szCs w:val="28"/>
        </w:rPr>
      </w:pPr>
    </w:p>
    <w:p w:rsidR="007827EF" w:rsidRPr="00B5579A" w:rsidRDefault="007827EF" w:rsidP="00B92982">
      <w:pPr>
        <w:pStyle w:val="a9"/>
        <w:spacing w:line="360" w:lineRule="auto"/>
        <w:ind w:left="0" w:firstLine="709"/>
        <w:rPr>
          <w:sz w:val="28"/>
          <w:szCs w:val="28"/>
        </w:rPr>
      </w:pPr>
      <w:r w:rsidRPr="00B5579A">
        <w:rPr>
          <w:sz w:val="28"/>
          <w:szCs w:val="28"/>
        </w:rPr>
        <w:t xml:space="preserve">Вывод ошибки при неправильном вводе логина или пароля представлен на рисунке </w:t>
      </w:r>
      <w:r w:rsidR="0076076A">
        <w:rPr>
          <w:sz w:val="28"/>
          <w:szCs w:val="28"/>
        </w:rPr>
        <w:t>51</w:t>
      </w:r>
      <w:r w:rsidRPr="00B5579A">
        <w:rPr>
          <w:sz w:val="28"/>
          <w:szCs w:val="28"/>
        </w:rPr>
        <w:t>.</w:t>
      </w:r>
    </w:p>
    <w:p w:rsidR="007827EF" w:rsidRPr="00B5579A" w:rsidRDefault="00422F62" w:rsidP="00387FC3">
      <w:pPr>
        <w:pStyle w:val="a9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2B3368" wp14:editId="2519E402">
            <wp:extent cx="5939790" cy="256540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EF" w:rsidRPr="00B74C0D" w:rsidRDefault="007827EF" w:rsidP="00387FC3">
      <w:pPr>
        <w:pStyle w:val="a9"/>
        <w:ind w:left="0"/>
        <w:jc w:val="center"/>
        <w:rPr>
          <w:sz w:val="28"/>
          <w:szCs w:val="28"/>
        </w:rPr>
      </w:pPr>
      <w:r w:rsidRPr="00B5579A">
        <w:rPr>
          <w:sz w:val="28"/>
          <w:szCs w:val="28"/>
        </w:rPr>
        <w:t xml:space="preserve">Рис. </w:t>
      </w:r>
      <w:r w:rsidR="0076076A">
        <w:rPr>
          <w:sz w:val="28"/>
          <w:szCs w:val="28"/>
        </w:rPr>
        <w:t>51</w:t>
      </w:r>
    </w:p>
    <w:p w:rsidR="00D4241D" w:rsidRPr="00B5579A" w:rsidRDefault="00D4241D" w:rsidP="007827EF">
      <w:pPr>
        <w:pStyle w:val="a9"/>
        <w:ind w:left="1789"/>
        <w:jc w:val="center"/>
        <w:rPr>
          <w:sz w:val="28"/>
          <w:szCs w:val="28"/>
        </w:rPr>
      </w:pPr>
    </w:p>
    <w:p w:rsidR="00D4241D" w:rsidRPr="00B5579A" w:rsidRDefault="0076076A" w:rsidP="00B92982">
      <w:pPr>
        <w:pStyle w:val="a9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Просмотр данных для редактирования</w:t>
      </w:r>
      <w:r w:rsidR="00D4241D" w:rsidRPr="00B5579A">
        <w:rPr>
          <w:sz w:val="28"/>
          <w:szCs w:val="28"/>
        </w:rPr>
        <w:t xml:space="preserve"> представлен на рисунке </w:t>
      </w:r>
      <w:r>
        <w:rPr>
          <w:sz w:val="28"/>
          <w:szCs w:val="28"/>
        </w:rPr>
        <w:t>52</w:t>
      </w:r>
      <w:r w:rsidR="00D4241D" w:rsidRPr="00B5579A">
        <w:rPr>
          <w:sz w:val="28"/>
          <w:szCs w:val="28"/>
        </w:rPr>
        <w:t>.</w:t>
      </w:r>
    </w:p>
    <w:p w:rsidR="007827EF" w:rsidRPr="00B5579A" w:rsidRDefault="0076076A" w:rsidP="0040048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6AF5D72" wp14:editId="50A0BBED">
            <wp:extent cx="5939790" cy="291655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59" w:rsidRDefault="00CF1369" w:rsidP="0076076A">
      <w:pPr>
        <w:jc w:val="center"/>
        <w:rPr>
          <w:sz w:val="28"/>
          <w:szCs w:val="28"/>
        </w:rPr>
      </w:pPr>
      <w:r w:rsidRPr="00B5579A">
        <w:rPr>
          <w:sz w:val="28"/>
          <w:szCs w:val="28"/>
        </w:rPr>
        <w:t xml:space="preserve">Рис. </w:t>
      </w:r>
      <w:r w:rsidR="0076076A">
        <w:rPr>
          <w:sz w:val="28"/>
          <w:szCs w:val="28"/>
        </w:rPr>
        <w:t>52</w:t>
      </w:r>
      <w:r w:rsidR="009A3159">
        <w:rPr>
          <w:sz w:val="28"/>
          <w:szCs w:val="28"/>
        </w:rPr>
        <w:br w:type="page"/>
      </w:r>
    </w:p>
    <w:p w:rsidR="00EC5CAF" w:rsidRDefault="00EC5CAF" w:rsidP="00EC5CAF">
      <w:pPr>
        <w:spacing w:line="360" w:lineRule="auto"/>
        <w:ind w:firstLine="567"/>
        <w:rPr>
          <w:sz w:val="32"/>
        </w:rPr>
      </w:pPr>
      <w:r>
        <w:rPr>
          <w:sz w:val="32"/>
        </w:rPr>
        <w:lastRenderedPageBreak/>
        <w:t>3. РУКОВОДСТВО ПО ИСПОЛЬЗОВАНИЮ ПРОГРАММЫ</w:t>
      </w:r>
    </w:p>
    <w:p w:rsidR="00EC5CAF" w:rsidRDefault="00EC5CAF" w:rsidP="00EC5CAF">
      <w:pPr>
        <w:spacing w:line="360" w:lineRule="auto"/>
        <w:ind w:firstLine="567"/>
        <w:rPr>
          <w:sz w:val="32"/>
        </w:rPr>
      </w:pPr>
    </w:p>
    <w:p w:rsidR="00EC5CAF" w:rsidRDefault="00EC5CAF" w:rsidP="00EC5CAF">
      <w:pPr>
        <w:spacing w:line="360" w:lineRule="auto"/>
        <w:ind w:firstLine="567"/>
        <w:rPr>
          <w:sz w:val="28"/>
          <w:szCs w:val="28"/>
        </w:rPr>
      </w:pPr>
    </w:p>
    <w:p w:rsidR="00737AE7" w:rsidRPr="003136E7" w:rsidRDefault="00737AE7" w:rsidP="00EC5CAF">
      <w:pPr>
        <w:spacing w:line="360" w:lineRule="auto"/>
        <w:ind w:firstLine="567"/>
        <w:rPr>
          <w:sz w:val="28"/>
          <w:szCs w:val="28"/>
        </w:rPr>
      </w:pPr>
    </w:p>
    <w:p w:rsidR="00EC5CAF" w:rsidRPr="003136E7" w:rsidRDefault="00EC5CAF" w:rsidP="00EC5CAF">
      <w:pPr>
        <w:spacing w:line="360" w:lineRule="auto"/>
        <w:ind w:firstLine="567"/>
        <w:rPr>
          <w:sz w:val="28"/>
          <w:szCs w:val="28"/>
        </w:rPr>
      </w:pPr>
      <w:r w:rsidRPr="003136E7">
        <w:rPr>
          <w:sz w:val="28"/>
          <w:szCs w:val="28"/>
        </w:rPr>
        <w:t>3.1. Руководство системного программиста</w:t>
      </w:r>
    </w:p>
    <w:p w:rsidR="00EC5CAF" w:rsidRPr="003136E7" w:rsidRDefault="00EC5CAF" w:rsidP="00EC5CAF">
      <w:pPr>
        <w:spacing w:line="360" w:lineRule="auto"/>
        <w:ind w:firstLine="567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rPr>
          <w:sz w:val="28"/>
          <w:szCs w:val="28"/>
        </w:rPr>
      </w:pPr>
    </w:p>
    <w:p w:rsidR="00737AE7" w:rsidRPr="003136E7" w:rsidRDefault="00737AE7" w:rsidP="00EC5CAF">
      <w:pPr>
        <w:spacing w:line="360" w:lineRule="auto"/>
        <w:ind w:firstLine="567"/>
        <w:rPr>
          <w:sz w:val="28"/>
          <w:szCs w:val="28"/>
        </w:rPr>
      </w:pPr>
    </w:p>
    <w:p w:rsidR="00EC5CAF" w:rsidRPr="003136E7" w:rsidRDefault="00EC5CAF" w:rsidP="00EC5CAF">
      <w:pPr>
        <w:spacing w:line="360" w:lineRule="auto"/>
        <w:ind w:firstLine="567"/>
        <w:rPr>
          <w:sz w:val="28"/>
          <w:szCs w:val="28"/>
        </w:rPr>
      </w:pPr>
      <w:r w:rsidRPr="003136E7">
        <w:rPr>
          <w:sz w:val="28"/>
          <w:szCs w:val="28"/>
        </w:rPr>
        <w:t>3.1.1</w:t>
      </w:r>
      <w:r>
        <w:rPr>
          <w:sz w:val="28"/>
          <w:szCs w:val="28"/>
        </w:rPr>
        <w:t>.</w:t>
      </w:r>
      <w:r w:rsidRPr="003136E7">
        <w:rPr>
          <w:sz w:val="28"/>
          <w:szCs w:val="28"/>
        </w:rPr>
        <w:t xml:space="preserve"> Общие сведения о программе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Данная программа предназначена для применения в системе </w:t>
      </w:r>
      <w:r w:rsidR="00712315">
        <w:rPr>
          <w:sz w:val="28"/>
          <w:szCs w:val="28"/>
        </w:rPr>
        <w:t>учёта заказов на выполнение строительных работ</w:t>
      </w:r>
      <w:r w:rsidRPr="003136E7">
        <w:rPr>
          <w:sz w:val="28"/>
          <w:szCs w:val="28"/>
        </w:rPr>
        <w:t xml:space="preserve">. Исходные данные – </w:t>
      </w:r>
      <w:r w:rsidR="00712315">
        <w:rPr>
          <w:sz w:val="28"/>
          <w:szCs w:val="28"/>
        </w:rPr>
        <w:t>заказ пользователя заносится</w:t>
      </w:r>
      <w:r w:rsidRPr="003136E7">
        <w:rPr>
          <w:sz w:val="28"/>
          <w:szCs w:val="28"/>
        </w:rPr>
        <w:t xml:space="preserve"> в таблицу </w:t>
      </w:r>
      <w:r w:rsidR="00712315">
        <w:rPr>
          <w:sz w:val="28"/>
          <w:szCs w:val="28"/>
        </w:rPr>
        <w:t>запросов</w:t>
      </w:r>
      <w:r w:rsidRPr="003136E7">
        <w:rPr>
          <w:sz w:val="28"/>
          <w:szCs w:val="28"/>
        </w:rPr>
        <w:t>. Программа выполняет анализ вводимых пользователем данных, проверяет на корректность введённых данных, а также хранение введённых пользователем данных.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Для корректной работы данной программы требуется следующее аппаратное и программное обеспечение: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- процессор; </w:t>
      </w:r>
      <w:r w:rsidRPr="003136E7">
        <w:rPr>
          <w:sz w:val="28"/>
          <w:szCs w:val="28"/>
          <w:lang w:val="en-US"/>
        </w:rPr>
        <w:t>Intel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Pentium</w:t>
      </w:r>
      <w:r w:rsidRPr="003136E7">
        <w:rPr>
          <w:sz w:val="28"/>
          <w:szCs w:val="28"/>
        </w:rPr>
        <w:t xml:space="preserve"> </w:t>
      </w:r>
      <w:r w:rsidR="00712315" w:rsidRPr="007A55F5">
        <w:rPr>
          <w:sz w:val="28"/>
          <w:szCs w:val="28"/>
        </w:rPr>
        <w:t>4</w:t>
      </w:r>
      <w:r w:rsidRPr="003136E7">
        <w:rPr>
          <w:sz w:val="28"/>
          <w:szCs w:val="28"/>
        </w:rPr>
        <w:t xml:space="preserve"> или </w:t>
      </w:r>
      <w:r w:rsidRPr="003136E7">
        <w:rPr>
          <w:sz w:val="28"/>
          <w:szCs w:val="28"/>
          <w:lang w:val="en-US"/>
        </w:rPr>
        <w:t>AMD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Phenom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X</w:t>
      </w:r>
      <w:r w:rsidR="00712315">
        <w:rPr>
          <w:sz w:val="28"/>
          <w:szCs w:val="28"/>
        </w:rPr>
        <w:t>2, не ниже 2</w:t>
      </w:r>
      <w:r w:rsidRPr="003136E7">
        <w:rPr>
          <w:sz w:val="28"/>
          <w:szCs w:val="28"/>
        </w:rPr>
        <w:t xml:space="preserve"> ГГц;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- оперативная память: 1Гб;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- видеоадаптер: стандартный </w:t>
      </w:r>
      <w:r w:rsidRPr="003136E7">
        <w:rPr>
          <w:sz w:val="28"/>
          <w:szCs w:val="28"/>
          <w:lang w:val="en-US"/>
        </w:rPr>
        <w:t>SVGA</w:t>
      </w:r>
      <w:r w:rsidRPr="003136E7">
        <w:rPr>
          <w:sz w:val="28"/>
          <w:szCs w:val="28"/>
        </w:rPr>
        <w:t>-видеоадаптер;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- стандартная клавиатура</w:t>
      </w:r>
      <w:r w:rsidRPr="00B85FA6">
        <w:rPr>
          <w:sz w:val="28"/>
          <w:szCs w:val="28"/>
        </w:rPr>
        <w:t>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- манипулятор «мышь»;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- операционная система </w:t>
      </w:r>
      <w:r w:rsidRPr="003136E7">
        <w:rPr>
          <w:sz w:val="28"/>
          <w:szCs w:val="28"/>
          <w:lang w:val="en-US"/>
        </w:rPr>
        <w:t>Windows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XP</w:t>
      </w:r>
      <w:r w:rsidRPr="003136E7">
        <w:rPr>
          <w:sz w:val="28"/>
          <w:szCs w:val="28"/>
        </w:rPr>
        <w:t>/</w:t>
      </w:r>
      <w:r w:rsidRPr="003136E7">
        <w:rPr>
          <w:sz w:val="28"/>
          <w:szCs w:val="28"/>
          <w:lang w:val="en-US"/>
        </w:rPr>
        <w:t>Vista</w:t>
      </w:r>
      <w:r w:rsidRPr="003136E7">
        <w:rPr>
          <w:sz w:val="28"/>
          <w:szCs w:val="28"/>
        </w:rPr>
        <w:t>/7/8/10;</w:t>
      </w:r>
    </w:p>
    <w:p w:rsidR="00EC5CAF" w:rsidRPr="003136E7" w:rsidRDefault="007A55F5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Web</w:t>
      </w:r>
      <w:r w:rsidRPr="007A55F5">
        <w:rPr>
          <w:sz w:val="28"/>
          <w:szCs w:val="28"/>
        </w:rPr>
        <w:t>-</w:t>
      </w:r>
      <w:r>
        <w:rPr>
          <w:sz w:val="28"/>
          <w:szCs w:val="28"/>
        </w:rPr>
        <w:t>браузер «</w:t>
      </w:r>
      <w:r>
        <w:rPr>
          <w:sz w:val="28"/>
          <w:szCs w:val="28"/>
          <w:lang w:val="en-US"/>
        </w:rPr>
        <w:t>Google</w:t>
      </w:r>
      <w:r w:rsidRPr="007A55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» или его аналоги</w:t>
      </w:r>
      <w:r w:rsidR="00EC5CAF" w:rsidRPr="003136E7">
        <w:rPr>
          <w:sz w:val="28"/>
          <w:szCs w:val="28"/>
        </w:rPr>
        <w:t>.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3.1.2</w:t>
      </w:r>
      <w:r>
        <w:rPr>
          <w:sz w:val="28"/>
          <w:szCs w:val="28"/>
        </w:rPr>
        <w:t>.</w:t>
      </w:r>
      <w:r w:rsidRPr="003136E7">
        <w:rPr>
          <w:sz w:val="28"/>
          <w:szCs w:val="28"/>
        </w:rPr>
        <w:t xml:space="preserve"> Структура программы</w:t>
      </w:r>
    </w:p>
    <w:p w:rsidR="00EC5CAF" w:rsidRDefault="00712315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Карта сайта представлена на рисунке 53</w:t>
      </w:r>
      <w:r w:rsidR="00EC5CAF">
        <w:rPr>
          <w:sz w:val="28"/>
          <w:szCs w:val="28"/>
        </w:rPr>
        <w:t>.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7A55F5" w:rsidP="00EC5CA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25820" cy="3669665"/>
            <wp:effectExtent l="0" t="0" r="0" b="6985"/>
            <wp:docPr id="20" name="Рисунок 20" descr="C:\Users\Сергей\AppData\Local\Microsoft\Windows\INetCache\Content.Word\zvUZcVa2h2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Сергей\AppData\Local\Microsoft\Windows\INetCache\Content.Word\zvUZcVa2h2w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AF" w:rsidRPr="00861526" w:rsidRDefault="00196E37" w:rsidP="00EC5CA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53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3.1.3. Настройка программы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Настройка программы не предусматривается.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3.1.4. Проверка программы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Проверка работы программы представлена в приложении</w:t>
      </w:r>
      <w:r w:rsidR="00786057">
        <w:rPr>
          <w:sz w:val="28"/>
          <w:szCs w:val="28"/>
        </w:rPr>
        <w:t xml:space="preserve"> 6</w:t>
      </w:r>
      <w:r>
        <w:rPr>
          <w:sz w:val="28"/>
          <w:szCs w:val="28"/>
        </w:rPr>
        <w:t>.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3.1.5. Дополнительные возможности</w:t>
      </w:r>
    </w:p>
    <w:p w:rsidR="00EC5CAF" w:rsidRPr="007C5792" w:rsidRDefault="007A55F5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отображение всех данных на сайте</w:t>
      </w:r>
      <w:r w:rsidR="00EC5CAF" w:rsidRPr="007C5792">
        <w:rPr>
          <w:sz w:val="28"/>
          <w:szCs w:val="28"/>
        </w:rPr>
        <w:t>;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7C57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7A55F5">
        <w:rPr>
          <w:sz w:val="28"/>
          <w:szCs w:val="28"/>
        </w:rPr>
        <w:t>просмотр всех добавленных запросов</w:t>
      </w:r>
      <w:r w:rsidRPr="007C5792">
        <w:rPr>
          <w:sz w:val="28"/>
          <w:szCs w:val="28"/>
        </w:rPr>
        <w:t>;</w:t>
      </w:r>
    </w:p>
    <w:p w:rsidR="00EC5CAF" w:rsidRDefault="00EC5CAF" w:rsidP="00EC5CAF">
      <w:pPr>
        <w:spacing w:line="360" w:lineRule="auto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3.1.6. Сообщения системному программисту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Сообщения системному программисту не предусмотрены.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737AE7" w:rsidRPr="003136E7" w:rsidRDefault="00737AE7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3.2. Руководство программиста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Pr="00B85FA6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C21372">
        <w:rPr>
          <w:sz w:val="28"/>
          <w:szCs w:val="28"/>
        </w:rPr>
        <w:t>3.2.1</w:t>
      </w:r>
      <w:r>
        <w:rPr>
          <w:sz w:val="28"/>
          <w:szCs w:val="28"/>
        </w:rPr>
        <w:t>.</w:t>
      </w:r>
      <w:r w:rsidRPr="00C21372">
        <w:rPr>
          <w:sz w:val="28"/>
          <w:szCs w:val="28"/>
        </w:rPr>
        <w:t xml:space="preserve"> </w:t>
      </w:r>
      <w:r>
        <w:rPr>
          <w:sz w:val="28"/>
          <w:szCs w:val="28"/>
        </w:rPr>
        <w:t>Назначение и условия применения программы</w:t>
      </w:r>
    </w:p>
    <w:p w:rsidR="007A55F5" w:rsidRPr="003136E7" w:rsidRDefault="007A55F5" w:rsidP="007A55F5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Данная программа предназначена для применения в системе </w:t>
      </w:r>
      <w:r>
        <w:rPr>
          <w:sz w:val="28"/>
          <w:szCs w:val="28"/>
        </w:rPr>
        <w:t>учёта заказов на выполнение строительных работ</w:t>
      </w:r>
      <w:r w:rsidRPr="003136E7">
        <w:rPr>
          <w:sz w:val="28"/>
          <w:szCs w:val="28"/>
        </w:rPr>
        <w:t xml:space="preserve">. Исходные данные – </w:t>
      </w:r>
      <w:r>
        <w:rPr>
          <w:sz w:val="28"/>
          <w:szCs w:val="28"/>
        </w:rPr>
        <w:t>заказ пользователя заносится</w:t>
      </w:r>
      <w:r w:rsidRPr="003136E7">
        <w:rPr>
          <w:sz w:val="28"/>
          <w:szCs w:val="28"/>
        </w:rPr>
        <w:t xml:space="preserve"> в таблицу </w:t>
      </w:r>
      <w:r>
        <w:rPr>
          <w:sz w:val="28"/>
          <w:szCs w:val="28"/>
        </w:rPr>
        <w:t>запросов</w:t>
      </w:r>
      <w:r w:rsidRPr="003136E7">
        <w:rPr>
          <w:sz w:val="28"/>
          <w:szCs w:val="28"/>
        </w:rPr>
        <w:t>. Программа выполняет анализ вводимых пользователем данных, проверяет на корректность введённых данных, а также хранение введённых пользователем данных.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3.2.2. Характеристики программы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Для корректной работы данной программы требуется следующее аппаратное и программное обеспечение: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- процессор; </w:t>
      </w:r>
      <w:r w:rsidRPr="003136E7">
        <w:rPr>
          <w:sz w:val="28"/>
          <w:szCs w:val="28"/>
          <w:lang w:val="en-US"/>
        </w:rPr>
        <w:t>Intel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Pentium</w:t>
      </w:r>
      <w:r w:rsidRPr="003136E7">
        <w:rPr>
          <w:sz w:val="28"/>
          <w:szCs w:val="28"/>
        </w:rPr>
        <w:t xml:space="preserve"> </w:t>
      </w:r>
      <w:r w:rsidR="007A55F5" w:rsidRPr="007A55F5">
        <w:rPr>
          <w:sz w:val="28"/>
          <w:szCs w:val="28"/>
        </w:rPr>
        <w:t>4</w:t>
      </w:r>
      <w:r w:rsidRPr="003136E7">
        <w:rPr>
          <w:sz w:val="28"/>
          <w:szCs w:val="28"/>
        </w:rPr>
        <w:t xml:space="preserve"> или </w:t>
      </w:r>
      <w:r w:rsidRPr="003136E7">
        <w:rPr>
          <w:sz w:val="28"/>
          <w:szCs w:val="28"/>
          <w:lang w:val="en-US"/>
        </w:rPr>
        <w:t>AMD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Phenom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X</w:t>
      </w:r>
      <w:r w:rsidR="007A55F5">
        <w:rPr>
          <w:sz w:val="28"/>
          <w:szCs w:val="28"/>
        </w:rPr>
        <w:t>2, не ниже 2</w:t>
      </w:r>
      <w:r w:rsidRPr="003136E7">
        <w:rPr>
          <w:sz w:val="28"/>
          <w:szCs w:val="28"/>
        </w:rPr>
        <w:t xml:space="preserve"> ГГц;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- оперативная память: 1Гб;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- видеоадаптер: стандартный </w:t>
      </w:r>
      <w:r w:rsidRPr="003136E7">
        <w:rPr>
          <w:sz w:val="28"/>
          <w:szCs w:val="28"/>
          <w:lang w:val="en-US"/>
        </w:rPr>
        <w:t>SVGA</w:t>
      </w:r>
      <w:r w:rsidRPr="003136E7">
        <w:rPr>
          <w:sz w:val="28"/>
          <w:szCs w:val="28"/>
        </w:rPr>
        <w:t>-видеоадаптер;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- стандартная клавиатура;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- манипулятор «мышь»;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- операционная система </w:t>
      </w:r>
      <w:r w:rsidRPr="003136E7">
        <w:rPr>
          <w:sz w:val="28"/>
          <w:szCs w:val="28"/>
          <w:lang w:val="en-US"/>
        </w:rPr>
        <w:t>Windows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XP</w:t>
      </w:r>
      <w:r w:rsidRPr="003136E7">
        <w:rPr>
          <w:sz w:val="28"/>
          <w:szCs w:val="28"/>
        </w:rPr>
        <w:t>/</w:t>
      </w:r>
      <w:r w:rsidRPr="003136E7">
        <w:rPr>
          <w:sz w:val="28"/>
          <w:szCs w:val="28"/>
          <w:lang w:val="en-US"/>
        </w:rPr>
        <w:t>Vista</w:t>
      </w:r>
      <w:r w:rsidRPr="003136E7">
        <w:rPr>
          <w:sz w:val="28"/>
          <w:szCs w:val="28"/>
        </w:rPr>
        <w:t>/7/8/10;</w:t>
      </w:r>
    </w:p>
    <w:p w:rsidR="007A55F5" w:rsidRPr="003136E7" w:rsidRDefault="007A55F5" w:rsidP="007A55F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Web</w:t>
      </w:r>
      <w:r w:rsidRPr="007A55F5">
        <w:rPr>
          <w:sz w:val="28"/>
          <w:szCs w:val="28"/>
        </w:rPr>
        <w:t>-</w:t>
      </w:r>
      <w:r>
        <w:rPr>
          <w:sz w:val="28"/>
          <w:szCs w:val="28"/>
        </w:rPr>
        <w:t>браузер «</w:t>
      </w:r>
      <w:r>
        <w:rPr>
          <w:sz w:val="28"/>
          <w:szCs w:val="28"/>
          <w:lang w:val="en-US"/>
        </w:rPr>
        <w:t>Google</w:t>
      </w:r>
      <w:r w:rsidRPr="007A55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» или его аналоги</w:t>
      </w:r>
      <w:r w:rsidRPr="003136E7">
        <w:rPr>
          <w:sz w:val="28"/>
          <w:szCs w:val="28"/>
        </w:rPr>
        <w:t>.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8C6F2E">
        <w:rPr>
          <w:sz w:val="28"/>
          <w:szCs w:val="28"/>
        </w:rPr>
        <w:t xml:space="preserve">Для запуска </w:t>
      </w:r>
      <w:r w:rsidR="008C6F2E">
        <w:rPr>
          <w:sz w:val="28"/>
          <w:szCs w:val="28"/>
        </w:rPr>
        <w:t>сайта</w:t>
      </w:r>
      <w:r w:rsidRPr="008C6F2E">
        <w:rPr>
          <w:sz w:val="28"/>
          <w:szCs w:val="28"/>
        </w:rPr>
        <w:t xml:space="preserve"> следует </w:t>
      </w:r>
      <w:r w:rsidR="008C6F2E">
        <w:rPr>
          <w:sz w:val="28"/>
          <w:szCs w:val="28"/>
        </w:rPr>
        <w:t xml:space="preserve">в адресной строке </w:t>
      </w:r>
      <w:r w:rsidR="008C6F2E">
        <w:rPr>
          <w:sz w:val="28"/>
          <w:szCs w:val="28"/>
          <w:lang w:val="en-US"/>
        </w:rPr>
        <w:t>Web</w:t>
      </w:r>
      <w:r w:rsidR="008C6F2E" w:rsidRPr="008C6F2E">
        <w:rPr>
          <w:sz w:val="28"/>
          <w:szCs w:val="28"/>
        </w:rPr>
        <w:t>-</w:t>
      </w:r>
      <w:r w:rsidR="008C6F2E">
        <w:rPr>
          <w:sz w:val="28"/>
          <w:szCs w:val="28"/>
        </w:rPr>
        <w:t>браузера нужно записать адрес «</w:t>
      </w:r>
      <w:r w:rsidR="008C6F2E">
        <w:rPr>
          <w:sz w:val="28"/>
          <w:szCs w:val="28"/>
          <w:lang w:val="en-US"/>
        </w:rPr>
        <w:t>topas</w:t>
      </w:r>
      <w:r w:rsidR="008C6F2E">
        <w:rPr>
          <w:sz w:val="28"/>
          <w:szCs w:val="28"/>
        </w:rPr>
        <w:t>-serpukhov.</w:t>
      </w:r>
      <w:r w:rsidR="008C6F2E">
        <w:rPr>
          <w:sz w:val="28"/>
          <w:szCs w:val="28"/>
          <w:lang w:val="en-US"/>
        </w:rPr>
        <w:t>ru</w:t>
      </w:r>
      <w:r w:rsidR="008C6F2E">
        <w:rPr>
          <w:sz w:val="28"/>
          <w:szCs w:val="28"/>
        </w:rPr>
        <w:t>»</w:t>
      </w:r>
      <w:r w:rsidRPr="008C6F2E">
        <w:rPr>
          <w:sz w:val="28"/>
          <w:szCs w:val="28"/>
        </w:rPr>
        <w:t>.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3.2.3. Обращение к программе</w:t>
      </w:r>
    </w:p>
    <w:p w:rsidR="00EC5CAF" w:rsidRPr="00020DFF" w:rsidRDefault="00020DF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Проект сайта содержит следующие страницы</w:t>
      </w:r>
      <w:r w:rsidR="00EC5CAF" w:rsidRPr="00020DFF">
        <w:rPr>
          <w:sz w:val="28"/>
          <w:szCs w:val="28"/>
        </w:rPr>
        <w:t>:</w:t>
      </w:r>
    </w:p>
    <w:p w:rsidR="00EC5CAF" w:rsidRPr="00020DF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t xml:space="preserve">- </w:t>
      </w:r>
      <w:r w:rsidR="00020DFF">
        <w:rPr>
          <w:sz w:val="28"/>
          <w:szCs w:val="28"/>
          <w:lang w:val="en-US"/>
        </w:rPr>
        <w:t>Home</w:t>
      </w:r>
      <w:r w:rsidR="00020DFF" w:rsidRPr="00020DFF">
        <w:rPr>
          <w:sz w:val="28"/>
          <w:szCs w:val="28"/>
        </w:rPr>
        <w:t>/</w:t>
      </w:r>
      <w:r w:rsidR="00020DFF">
        <w:rPr>
          <w:sz w:val="28"/>
          <w:szCs w:val="28"/>
          <w:lang w:val="en-US"/>
        </w:rPr>
        <w:t>Index</w:t>
      </w:r>
      <w:r w:rsidR="00020DFF">
        <w:rPr>
          <w:sz w:val="28"/>
          <w:szCs w:val="28"/>
        </w:rPr>
        <w:t xml:space="preserve"> – главная страница</w:t>
      </w:r>
      <w:r w:rsidRPr="00020DFF">
        <w:rPr>
          <w:sz w:val="28"/>
          <w:szCs w:val="28"/>
        </w:rPr>
        <w:t>;</w:t>
      </w:r>
    </w:p>
    <w:p w:rsidR="00EC5CAF" w:rsidRPr="00020DF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t xml:space="preserve">- </w:t>
      </w:r>
      <w:r w:rsidR="00020DFF">
        <w:rPr>
          <w:sz w:val="28"/>
          <w:szCs w:val="28"/>
          <w:lang w:val="en-US"/>
        </w:rPr>
        <w:t>Home</w:t>
      </w:r>
      <w:r w:rsidR="00020DFF" w:rsidRPr="00020DFF">
        <w:rPr>
          <w:sz w:val="28"/>
          <w:szCs w:val="28"/>
        </w:rPr>
        <w:t>/</w:t>
      </w:r>
      <w:r w:rsidR="00020DFF">
        <w:rPr>
          <w:sz w:val="28"/>
          <w:szCs w:val="28"/>
          <w:lang w:val="en-US"/>
        </w:rPr>
        <w:t>Models</w:t>
      </w:r>
      <w:r w:rsidRPr="00020DFF">
        <w:rPr>
          <w:sz w:val="28"/>
          <w:szCs w:val="28"/>
        </w:rPr>
        <w:t xml:space="preserve"> – </w:t>
      </w:r>
      <w:r w:rsidR="00020DFF">
        <w:rPr>
          <w:sz w:val="28"/>
          <w:szCs w:val="28"/>
        </w:rPr>
        <w:t>страница «Модельный ряд»</w:t>
      </w:r>
      <w:r w:rsidRPr="00020DFF">
        <w:rPr>
          <w:sz w:val="28"/>
          <w:szCs w:val="28"/>
        </w:rPr>
        <w:t>;</w:t>
      </w:r>
    </w:p>
    <w:p w:rsidR="00EC5CAF" w:rsidRPr="00020DF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t xml:space="preserve">- </w:t>
      </w:r>
      <w:r w:rsidR="00020DFF">
        <w:rPr>
          <w:sz w:val="28"/>
          <w:szCs w:val="28"/>
          <w:lang w:val="en-US"/>
        </w:rPr>
        <w:t>Home</w:t>
      </w:r>
      <w:r w:rsidR="00020DFF" w:rsidRPr="00020DFF">
        <w:rPr>
          <w:sz w:val="28"/>
          <w:szCs w:val="28"/>
        </w:rPr>
        <w:t>/</w:t>
      </w:r>
      <w:r w:rsidR="00020DFF">
        <w:rPr>
          <w:sz w:val="28"/>
          <w:szCs w:val="28"/>
          <w:lang w:val="en-US"/>
        </w:rPr>
        <w:t>Details</w:t>
      </w:r>
      <w:r w:rsidRPr="00020DFF">
        <w:rPr>
          <w:sz w:val="28"/>
          <w:szCs w:val="28"/>
        </w:rPr>
        <w:t xml:space="preserve"> – </w:t>
      </w:r>
      <w:r w:rsidR="00020DFF">
        <w:rPr>
          <w:sz w:val="28"/>
          <w:szCs w:val="28"/>
        </w:rPr>
        <w:t>страница «Детальная информация»</w:t>
      </w:r>
      <w:r w:rsidRPr="00020DFF">
        <w:rPr>
          <w:sz w:val="28"/>
          <w:szCs w:val="28"/>
        </w:rPr>
        <w:t>;</w:t>
      </w:r>
    </w:p>
    <w:p w:rsidR="00EC5CAF" w:rsidRPr="00020DF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t xml:space="preserve">- </w:t>
      </w:r>
      <w:r w:rsidR="00020DFF">
        <w:rPr>
          <w:sz w:val="28"/>
          <w:szCs w:val="28"/>
          <w:lang w:val="en-US"/>
        </w:rPr>
        <w:t>Home</w:t>
      </w:r>
      <w:r w:rsidR="00020DFF" w:rsidRPr="00020DFF">
        <w:rPr>
          <w:sz w:val="28"/>
          <w:szCs w:val="28"/>
        </w:rPr>
        <w:t>/</w:t>
      </w:r>
      <w:r w:rsidR="00020DFF">
        <w:rPr>
          <w:sz w:val="28"/>
          <w:szCs w:val="28"/>
          <w:lang w:val="en-US"/>
        </w:rPr>
        <w:t>Services</w:t>
      </w:r>
      <w:r w:rsidRPr="00020DFF">
        <w:rPr>
          <w:sz w:val="28"/>
          <w:szCs w:val="28"/>
        </w:rPr>
        <w:t xml:space="preserve"> – </w:t>
      </w:r>
      <w:r w:rsidR="00020DFF">
        <w:rPr>
          <w:sz w:val="28"/>
          <w:szCs w:val="28"/>
        </w:rPr>
        <w:t>страница «</w:t>
      </w:r>
      <w:r w:rsidR="00E13BE7">
        <w:rPr>
          <w:sz w:val="28"/>
          <w:szCs w:val="28"/>
        </w:rPr>
        <w:t>Обслуживание</w:t>
      </w:r>
      <w:r w:rsidR="00020DFF">
        <w:rPr>
          <w:sz w:val="28"/>
          <w:szCs w:val="28"/>
        </w:rPr>
        <w:t>»</w:t>
      </w:r>
      <w:r w:rsidRPr="00020DFF">
        <w:rPr>
          <w:sz w:val="28"/>
          <w:szCs w:val="28"/>
        </w:rPr>
        <w:t>;</w:t>
      </w:r>
    </w:p>
    <w:p w:rsidR="00EC5CAF" w:rsidRPr="00020DF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t xml:space="preserve">- </w:t>
      </w:r>
      <w:r w:rsidR="00E13BE7">
        <w:rPr>
          <w:sz w:val="28"/>
          <w:szCs w:val="28"/>
          <w:lang w:val="en-US"/>
        </w:rPr>
        <w:t>Home</w:t>
      </w:r>
      <w:r w:rsidR="00E13BE7" w:rsidRPr="00E13BE7">
        <w:rPr>
          <w:sz w:val="28"/>
          <w:szCs w:val="28"/>
        </w:rPr>
        <w:t>/</w:t>
      </w:r>
      <w:r w:rsidR="00E13BE7">
        <w:rPr>
          <w:sz w:val="28"/>
          <w:szCs w:val="28"/>
          <w:lang w:val="en-US"/>
        </w:rPr>
        <w:t>Installations</w:t>
      </w:r>
      <w:r w:rsidRPr="00020DFF">
        <w:rPr>
          <w:sz w:val="28"/>
          <w:szCs w:val="28"/>
        </w:rPr>
        <w:t xml:space="preserve"> – </w:t>
      </w:r>
      <w:r w:rsidR="00E13BE7">
        <w:rPr>
          <w:sz w:val="28"/>
          <w:szCs w:val="28"/>
        </w:rPr>
        <w:t>страница «Мо</w:t>
      </w:r>
      <w:r w:rsidR="00E13BE7">
        <w:rPr>
          <w:sz w:val="28"/>
          <w:szCs w:val="28"/>
        </w:rPr>
        <w:t>нтаж</w:t>
      </w:r>
      <w:r w:rsidR="00E13BE7">
        <w:rPr>
          <w:sz w:val="28"/>
          <w:szCs w:val="28"/>
        </w:rPr>
        <w:t>»</w:t>
      </w:r>
      <w:r w:rsidRPr="00020DFF">
        <w:rPr>
          <w:sz w:val="28"/>
          <w:szCs w:val="28"/>
        </w:rPr>
        <w:t>;</w:t>
      </w:r>
    </w:p>
    <w:p w:rsidR="00EC5CAF" w:rsidRPr="00020DF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t xml:space="preserve">- </w:t>
      </w:r>
      <w:r w:rsidR="00E13BE7">
        <w:rPr>
          <w:sz w:val="28"/>
          <w:szCs w:val="28"/>
          <w:lang w:val="en-US"/>
        </w:rPr>
        <w:t>Home</w:t>
      </w:r>
      <w:r w:rsidR="00E13BE7" w:rsidRPr="00E13BE7">
        <w:rPr>
          <w:sz w:val="28"/>
          <w:szCs w:val="28"/>
        </w:rPr>
        <w:t>/</w:t>
      </w:r>
      <w:r w:rsidR="00E13BE7">
        <w:rPr>
          <w:sz w:val="28"/>
          <w:szCs w:val="28"/>
          <w:lang w:val="en-US"/>
        </w:rPr>
        <w:t>Delivery</w:t>
      </w:r>
      <w:r w:rsidRPr="00020DFF">
        <w:rPr>
          <w:sz w:val="28"/>
          <w:szCs w:val="28"/>
        </w:rPr>
        <w:t xml:space="preserve"> – </w:t>
      </w:r>
      <w:r w:rsidR="00E13BE7">
        <w:rPr>
          <w:sz w:val="28"/>
          <w:szCs w:val="28"/>
        </w:rPr>
        <w:t>страница «</w:t>
      </w:r>
      <w:r w:rsidR="00E13BE7">
        <w:rPr>
          <w:sz w:val="28"/>
          <w:szCs w:val="28"/>
        </w:rPr>
        <w:t>Доставка</w:t>
      </w:r>
      <w:r w:rsidR="00E13BE7">
        <w:rPr>
          <w:sz w:val="28"/>
          <w:szCs w:val="28"/>
        </w:rPr>
        <w:t>»</w:t>
      </w:r>
      <w:r w:rsidRPr="00020DFF">
        <w:rPr>
          <w:sz w:val="28"/>
          <w:szCs w:val="28"/>
        </w:rPr>
        <w:t>;</w:t>
      </w:r>
    </w:p>
    <w:p w:rsidR="00EC5CAF" w:rsidRPr="00020DF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t xml:space="preserve">- </w:t>
      </w:r>
      <w:r w:rsidR="00E13BE7">
        <w:rPr>
          <w:sz w:val="28"/>
          <w:szCs w:val="28"/>
          <w:lang w:val="en-US"/>
        </w:rPr>
        <w:t>Home</w:t>
      </w:r>
      <w:r w:rsidR="00E13BE7" w:rsidRPr="00E13BE7">
        <w:rPr>
          <w:sz w:val="28"/>
          <w:szCs w:val="28"/>
        </w:rPr>
        <w:t>/</w:t>
      </w:r>
      <w:r w:rsidR="00E13BE7">
        <w:rPr>
          <w:sz w:val="28"/>
          <w:szCs w:val="28"/>
          <w:lang w:val="en-US"/>
        </w:rPr>
        <w:t>CreateRequest</w:t>
      </w:r>
      <w:r w:rsidRPr="00020DFF">
        <w:rPr>
          <w:sz w:val="28"/>
          <w:szCs w:val="28"/>
        </w:rPr>
        <w:t xml:space="preserve"> – </w:t>
      </w:r>
      <w:r w:rsidR="00E13BE7">
        <w:rPr>
          <w:sz w:val="28"/>
          <w:szCs w:val="28"/>
        </w:rPr>
        <w:t>страница «</w:t>
      </w:r>
      <w:r w:rsidR="00E13BE7">
        <w:rPr>
          <w:sz w:val="28"/>
          <w:szCs w:val="28"/>
        </w:rPr>
        <w:t>Создание запроса</w:t>
      </w:r>
      <w:r w:rsidR="00E13BE7">
        <w:rPr>
          <w:sz w:val="28"/>
          <w:szCs w:val="28"/>
        </w:rPr>
        <w:t>»</w:t>
      </w:r>
      <w:r w:rsidRPr="00020DFF">
        <w:rPr>
          <w:sz w:val="28"/>
          <w:szCs w:val="28"/>
        </w:rPr>
        <w:t>;</w:t>
      </w:r>
    </w:p>
    <w:p w:rsidR="00EC5CAF" w:rsidRPr="00020DF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t xml:space="preserve">- </w:t>
      </w:r>
      <w:r w:rsidR="00E13BE7">
        <w:rPr>
          <w:sz w:val="28"/>
          <w:szCs w:val="28"/>
          <w:lang w:val="en-US"/>
        </w:rPr>
        <w:t>Account</w:t>
      </w:r>
      <w:r w:rsidR="00E13BE7" w:rsidRPr="00E13BE7">
        <w:rPr>
          <w:sz w:val="28"/>
          <w:szCs w:val="28"/>
        </w:rPr>
        <w:t>/</w:t>
      </w:r>
      <w:r w:rsidR="00E13BE7">
        <w:rPr>
          <w:sz w:val="28"/>
          <w:szCs w:val="28"/>
          <w:lang w:val="en-US"/>
        </w:rPr>
        <w:t>Login</w:t>
      </w:r>
      <w:r w:rsidRPr="00020DFF">
        <w:rPr>
          <w:sz w:val="28"/>
          <w:szCs w:val="28"/>
        </w:rPr>
        <w:t xml:space="preserve"> – </w:t>
      </w:r>
      <w:r w:rsidR="00E13BE7">
        <w:rPr>
          <w:sz w:val="28"/>
          <w:szCs w:val="28"/>
        </w:rPr>
        <w:t>страница входа</w:t>
      </w:r>
      <w:r w:rsidRPr="00020DFF">
        <w:rPr>
          <w:sz w:val="28"/>
          <w:szCs w:val="28"/>
        </w:rPr>
        <w:t>;</w:t>
      </w:r>
    </w:p>
    <w:p w:rsidR="00EC5CAF" w:rsidRPr="00020DF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lastRenderedPageBreak/>
        <w:t xml:space="preserve">- </w:t>
      </w:r>
      <w:r w:rsidR="00E13BE7">
        <w:rPr>
          <w:sz w:val="28"/>
          <w:szCs w:val="28"/>
          <w:lang w:val="en-US"/>
        </w:rPr>
        <w:t>SepticTank</w:t>
      </w:r>
      <w:r w:rsidR="00E13BE7" w:rsidRPr="00E13BE7">
        <w:rPr>
          <w:sz w:val="28"/>
          <w:szCs w:val="28"/>
        </w:rPr>
        <w:t>/</w:t>
      </w:r>
      <w:r w:rsidR="00E13BE7">
        <w:rPr>
          <w:sz w:val="28"/>
          <w:szCs w:val="28"/>
          <w:lang w:val="en-US"/>
        </w:rPr>
        <w:t>Index</w:t>
      </w:r>
      <w:r w:rsidRPr="00020DFF">
        <w:rPr>
          <w:sz w:val="28"/>
          <w:szCs w:val="28"/>
        </w:rPr>
        <w:t xml:space="preserve"> – </w:t>
      </w:r>
      <w:r w:rsidR="00E13BE7">
        <w:rPr>
          <w:sz w:val="28"/>
          <w:szCs w:val="28"/>
        </w:rPr>
        <w:t xml:space="preserve">страница </w:t>
      </w:r>
      <w:r w:rsidR="00E13BE7">
        <w:rPr>
          <w:sz w:val="28"/>
          <w:szCs w:val="28"/>
        </w:rPr>
        <w:t>изменений данных в таблице «Модели»</w:t>
      </w:r>
      <w:r w:rsidRPr="00020DFF">
        <w:rPr>
          <w:sz w:val="28"/>
          <w:szCs w:val="28"/>
        </w:rPr>
        <w:t>;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020DFF">
        <w:rPr>
          <w:sz w:val="28"/>
          <w:szCs w:val="28"/>
        </w:rPr>
        <w:t xml:space="preserve">- </w:t>
      </w:r>
      <w:r w:rsidR="00E13BE7">
        <w:rPr>
          <w:sz w:val="28"/>
          <w:szCs w:val="28"/>
          <w:lang w:val="en-US"/>
        </w:rPr>
        <w:t>SepticTank</w:t>
      </w:r>
      <w:r w:rsidR="00E13BE7" w:rsidRPr="00870B88">
        <w:rPr>
          <w:sz w:val="28"/>
          <w:szCs w:val="28"/>
        </w:rPr>
        <w:t>/</w:t>
      </w:r>
      <w:r w:rsidR="00E13BE7">
        <w:rPr>
          <w:sz w:val="28"/>
          <w:szCs w:val="28"/>
          <w:lang w:val="en-US"/>
        </w:rPr>
        <w:t>Create</w:t>
      </w:r>
      <w:r w:rsidRPr="00020DFF">
        <w:rPr>
          <w:sz w:val="28"/>
          <w:szCs w:val="28"/>
        </w:rPr>
        <w:t xml:space="preserve"> – </w:t>
      </w:r>
      <w:r w:rsidR="00E13BE7">
        <w:rPr>
          <w:sz w:val="28"/>
          <w:szCs w:val="28"/>
        </w:rPr>
        <w:t>страница</w:t>
      </w:r>
      <w:r w:rsidR="00E13BE7">
        <w:rPr>
          <w:sz w:val="28"/>
          <w:szCs w:val="28"/>
        </w:rPr>
        <w:t xml:space="preserve"> создания записи в таблице</w:t>
      </w:r>
      <w:r w:rsidR="00E13BE7">
        <w:rPr>
          <w:sz w:val="28"/>
          <w:szCs w:val="28"/>
        </w:rPr>
        <w:t xml:space="preserve"> «</w:t>
      </w:r>
      <w:r w:rsidR="00E13BE7">
        <w:rPr>
          <w:sz w:val="28"/>
          <w:szCs w:val="28"/>
        </w:rPr>
        <w:t>Модели</w:t>
      </w:r>
      <w:r w:rsidR="00E13BE7">
        <w:rPr>
          <w:sz w:val="28"/>
          <w:szCs w:val="28"/>
        </w:rPr>
        <w:t>»</w:t>
      </w:r>
      <w:r w:rsidRPr="00020DFF">
        <w:rPr>
          <w:sz w:val="28"/>
          <w:szCs w:val="28"/>
        </w:rPr>
        <w:t>;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3.2.4. Входные и выходные данные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</w:t>
      </w:r>
      <w:r w:rsidR="00786057">
        <w:rPr>
          <w:sz w:val="28"/>
          <w:szCs w:val="28"/>
        </w:rPr>
        <w:t>о</w:t>
      </w:r>
      <w:r w:rsidR="00712315">
        <w:rPr>
          <w:sz w:val="28"/>
          <w:szCs w:val="28"/>
        </w:rPr>
        <w:t>дные данные указаны в таблице 11</w:t>
      </w:r>
    </w:p>
    <w:p w:rsidR="00EC5CAF" w:rsidRDefault="00712315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11</w:t>
      </w:r>
      <w:r w:rsidR="00EC5CAF">
        <w:rPr>
          <w:sz w:val="28"/>
          <w:szCs w:val="28"/>
        </w:rPr>
        <w:t xml:space="preserve"> – Входные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4"/>
        <w:gridCol w:w="4786"/>
      </w:tblGrid>
      <w:tr w:rsidR="00EC5CAF" w:rsidTr="007A55F5">
        <w:tc>
          <w:tcPr>
            <w:tcW w:w="4784" w:type="dxa"/>
          </w:tcPr>
          <w:p w:rsidR="00EC5CAF" w:rsidRPr="00B85FA6" w:rsidRDefault="00EC5CAF" w:rsidP="007F1E7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Входные данные</w:t>
            </w:r>
          </w:p>
        </w:tc>
        <w:tc>
          <w:tcPr>
            <w:tcW w:w="4786" w:type="dxa"/>
          </w:tcPr>
          <w:p w:rsidR="00EC5CAF" w:rsidRPr="00B85FA6" w:rsidRDefault="00EC5CAF" w:rsidP="007F1E7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 действий</w:t>
            </w:r>
          </w:p>
        </w:tc>
      </w:tr>
      <w:tr w:rsidR="007A55F5" w:rsidTr="007A55F5">
        <w:tc>
          <w:tcPr>
            <w:tcW w:w="4784" w:type="dxa"/>
          </w:tcPr>
          <w:p w:rsidR="007A55F5" w:rsidRPr="00B85FA6" w:rsidRDefault="007A55F5" w:rsidP="007A55F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  <w:tc>
          <w:tcPr>
            <w:tcW w:w="4786" w:type="dxa"/>
          </w:tcPr>
          <w:p w:rsidR="007A55F5" w:rsidRPr="00B85FA6" w:rsidRDefault="007A55F5" w:rsidP="007A55F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Вводится имя пользователя</w:t>
            </w:r>
          </w:p>
        </w:tc>
      </w:tr>
      <w:tr w:rsidR="007A55F5" w:rsidTr="007A55F5">
        <w:tc>
          <w:tcPr>
            <w:tcW w:w="4784" w:type="dxa"/>
          </w:tcPr>
          <w:p w:rsidR="007A55F5" w:rsidRPr="00B85FA6" w:rsidRDefault="007A55F5" w:rsidP="007A55F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Телефон</w:t>
            </w:r>
          </w:p>
        </w:tc>
        <w:tc>
          <w:tcPr>
            <w:tcW w:w="4786" w:type="dxa"/>
          </w:tcPr>
          <w:p w:rsidR="007A55F5" w:rsidRPr="00B85FA6" w:rsidRDefault="007A55F5" w:rsidP="007A55F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Вводится телефон пользователя для связи с ним</w:t>
            </w:r>
          </w:p>
        </w:tc>
      </w:tr>
      <w:tr w:rsidR="007A55F5" w:rsidTr="007A55F5">
        <w:tc>
          <w:tcPr>
            <w:tcW w:w="4784" w:type="dxa"/>
          </w:tcPr>
          <w:p w:rsidR="007A55F5" w:rsidRPr="00F93666" w:rsidRDefault="007A55F5" w:rsidP="007A55F5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E-Mail</w:t>
            </w:r>
          </w:p>
        </w:tc>
        <w:tc>
          <w:tcPr>
            <w:tcW w:w="4786" w:type="dxa"/>
          </w:tcPr>
          <w:p w:rsidR="007A55F5" w:rsidRDefault="007A55F5" w:rsidP="007A55F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Вводится электронная почта пользователя</w:t>
            </w:r>
          </w:p>
        </w:tc>
      </w:tr>
      <w:tr w:rsidR="007A55F5" w:rsidTr="007A55F5">
        <w:tc>
          <w:tcPr>
            <w:tcW w:w="4784" w:type="dxa"/>
          </w:tcPr>
          <w:p w:rsidR="007A55F5" w:rsidRPr="00F93666" w:rsidRDefault="007A55F5" w:rsidP="007A55F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Запрос</w:t>
            </w:r>
          </w:p>
        </w:tc>
        <w:tc>
          <w:tcPr>
            <w:tcW w:w="4786" w:type="dxa"/>
          </w:tcPr>
          <w:p w:rsidR="007A55F5" w:rsidRDefault="007A55F5" w:rsidP="007A55F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Вводится запрос пользователя</w:t>
            </w:r>
          </w:p>
        </w:tc>
      </w:tr>
    </w:tbl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указаны в таблице 2</w:t>
      </w:r>
      <w:r w:rsidR="00737AE7">
        <w:rPr>
          <w:sz w:val="28"/>
          <w:szCs w:val="28"/>
        </w:rPr>
        <w:t>3</w:t>
      </w:r>
    </w:p>
    <w:p w:rsidR="00EC5CAF" w:rsidRDefault="00712315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12</w:t>
      </w:r>
      <w:r w:rsidR="00EC5CAF">
        <w:rPr>
          <w:sz w:val="28"/>
          <w:szCs w:val="28"/>
        </w:rPr>
        <w:t xml:space="preserve"> – Выходные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4"/>
        <w:gridCol w:w="4786"/>
      </w:tblGrid>
      <w:tr w:rsidR="00EC5CAF" w:rsidTr="007F1E7C">
        <w:tc>
          <w:tcPr>
            <w:tcW w:w="4785" w:type="dxa"/>
          </w:tcPr>
          <w:p w:rsidR="00EC5CAF" w:rsidRPr="00B85FA6" w:rsidRDefault="00EC5CAF" w:rsidP="007F1E7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данные</w:t>
            </w:r>
          </w:p>
        </w:tc>
        <w:tc>
          <w:tcPr>
            <w:tcW w:w="4786" w:type="dxa"/>
          </w:tcPr>
          <w:p w:rsidR="00EC5CAF" w:rsidRPr="00B85FA6" w:rsidRDefault="00EC5CAF" w:rsidP="007F1E7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 действий</w:t>
            </w:r>
          </w:p>
        </w:tc>
      </w:tr>
      <w:tr w:rsidR="00EC5CAF" w:rsidTr="007F1E7C">
        <w:tc>
          <w:tcPr>
            <w:tcW w:w="4785" w:type="dxa"/>
          </w:tcPr>
          <w:p w:rsidR="00EC5CAF" w:rsidRPr="00B85FA6" w:rsidRDefault="007A55F5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запроса</w:t>
            </w:r>
          </w:p>
        </w:tc>
        <w:tc>
          <w:tcPr>
            <w:tcW w:w="4786" w:type="dxa"/>
          </w:tcPr>
          <w:p w:rsidR="00EC5CAF" w:rsidRPr="00A17602" w:rsidRDefault="007A55F5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Администратор обрабатывает запрос пользователя и связывется с ним</w:t>
            </w:r>
          </w:p>
        </w:tc>
      </w:tr>
    </w:tbl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7F2F23" w:rsidRDefault="007F2F23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7F2F23" w:rsidRDefault="007F2F23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7F2F23" w:rsidRDefault="007F2F23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3.2.5. Сообщения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Сообщение об ошибках указаны в таблице </w:t>
      </w:r>
      <w:r w:rsidR="00712315">
        <w:rPr>
          <w:sz w:val="28"/>
          <w:szCs w:val="28"/>
        </w:rPr>
        <w:t>13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712315">
        <w:rPr>
          <w:sz w:val="28"/>
          <w:szCs w:val="28"/>
        </w:rPr>
        <w:t>13</w:t>
      </w:r>
      <w:r>
        <w:rPr>
          <w:sz w:val="28"/>
          <w:szCs w:val="28"/>
        </w:rPr>
        <w:t xml:space="preserve"> – Сообщения об ошибках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81"/>
        <w:gridCol w:w="5670"/>
      </w:tblGrid>
      <w:tr w:rsidR="00EC5CAF" w:rsidTr="007F1E7C">
        <w:tc>
          <w:tcPr>
            <w:tcW w:w="3681" w:type="dxa"/>
          </w:tcPr>
          <w:p w:rsidR="00EC5CAF" w:rsidRPr="001C2260" w:rsidRDefault="00EC5CAF" w:rsidP="007F1E7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Сообщение</w:t>
            </w:r>
          </w:p>
        </w:tc>
        <w:tc>
          <w:tcPr>
            <w:tcW w:w="5670" w:type="dxa"/>
          </w:tcPr>
          <w:p w:rsidR="00EC5CAF" w:rsidRPr="001C2260" w:rsidRDefault="00EC5CAF" w:rsidP="007F1E7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 действий при получении сообщения</w:t>
            </w:r>
          </w:p>
        </w:tc>
      </w:tr>
      <w:tr w:rsidR="00EC5CAF" w:rsidTr="007F1E7C">
        <w:tc>
          <w:tcPr>
            <w:tcW w:w="3681" w:type="dxa"/>
          </w:tcPr>
          <w:p w:rsidR="00EC5CAF" w:rsidRPr="001C2260" w:rsidRDefault="00EC5CAF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 заполнили поля</w:t>
            </w:r>
          </w:p>
        </w:tc>
        <w:tc>
          <w:tcPr>
            <w:tcW w:w="5670" w:type="dxa"/>
          </w:tcPr>
          <w:p w:rsidR="00EC5CAF" w:rsidRPr="001C2260" w:rsidRDefault="00EC5CAF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Заполнить все поля введённых исходных данных</w:t>
            </w:r>
          </w:p>
        </w:tc>
      </w:tr>
    </w:tbl>
    <w:p w:rsidR="004E4226" w:rsidRDefault="004E4226" w:rsidP="004E4226">
      <w:pPr>
        <w:ind w:firstLine="709"/>
        <w:rPr>
          <w:color w:val="000000"/>
          <w:sz w:val="28"/>
          <w:szCs w:val="18"/>
        </w:rPr>
      </w:pPr>
    </w:p>
    <w:p w:rsidR="004E4226" w:rsidRDefault="004E4226" w:rsidP="004E4226">
      <w:pPr>
        <w:ind w:firstLine="709"/>
        <w:rPr>
          <w:color w:val="000000"/>
          <w:sz w:val="28"/>
          <w:szCs w:val="18"/>
        </w:rPr>
      </w:pPr>
      <w:r>
        <w:rPr>
          <w:color w:val="000000"/>
          <w:sz w:val="28"/>
          <w:szCs w:val="18"/>
        </w:rPr>
        <w:lastRenderedPageBreak/>
        <w:t>Продолжение таблицы 9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69"/>
        <w:gridCol w:w="6201"/>
      </w:tblGrid>
      <w:tr w:rsidR="004E4226" w:rsidTr="006D58B2">
        <w:tc>
          <w:tcPr>
            <w:tcW w:w="3369" w:type="dxa"/>
          </w:tcPr>
          <w:p w:rsidR="004E4226" w:rsidRPr="001C2260" w:rsidRDefault="004E4226" w:rsidP="004E422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Сообщение</w:t>
            </w:r>
          </w:p>
        </w:tc>
        <w:tc>
          <w:tcPr>
            <w:tcW w:w="6201" w:type="dxa"/>
          </w:tcPr>
          <w:p w:rsidR="004E4226" w:rsidRPr="001C2260" w:rsidRDefault="004E4226" w:rsidP="004E422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 действий при получении сообщения</w:t>
            </w:r>
          </w:p>
        </w:tc>
      </w:tr>
      <w:tr w:rsidR="004E4226" w:rsidTr="004E4226">
        <w:trPr>
          <w:trHeight w:val="441"/>
        </w:trPr>
        <w:tc>
          <w:tcPr>
            <w:tcW w:w="3369" w:type="dxa"/>
          </w:tcPr>
          <w:p w:rsidR="004E4226" w:rsidRPr="001C2260" w:rsidRDefault="004E4226" w:rsidP="004E4226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Некорректный ввод</w:t>
            </w:r>
          </w:p>
        </w:tc>
        <w:tc>
          <w:tcPr>
            <w:tcW w:w="6201" w:type="dxa"/>
          </w:tcPr>
          <w:p w:rsidR="004E4226" w:rsidRPr="001C2260" w:rsidRDefault="004E4226" w:rsidP="004E4226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Неправильный тип вводимых данных</w:t>
            </w:r>
          </w:p>
        </w:tc>
      </w:tr>
      <w:tr w:rsidR="004E4226" w:rsidTr="006D58B2">
        <w:trPr>
          <w:trHeight w:val="410"/>
        </w:trPr>
        <w:tc>
          <w:tcPr>
            <w:tcW w:w="3369" w:type="dxa"/>
          </w:tcPr>
          <w:p w:rsidR="004E4226" w:rsidRDefault="004E4226" w:rsidP="004E4226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Ошибка при подключении</w:t>
            </w:r>
          </w:p>
        </w:tc>
        <w:tc>
          <w:tcPr>
            <w:tcW w:w="6201" w:type="dxa"/>
          </w:tcPr>
          <w:p w:rsidR="004E4226" w:rsidRDefault="004E4226" w:rsidP="004E4226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Отсутствует подключение с интернетом</w:t>
            </w:r>
          </w:p>
        </w:tc>
      </w:tr>
    </w:tbl>
    <w:p w:rsidR="0085625B" w:rsidRDefault="0085625B" w:rsidP="004E4226">
      <w:pPr>
        <w:spacing w:line="360" w:lineRule="auto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3.3. Руководство оператора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737AE7" w:rsidRDefault="00737AE7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737AE7" w:rsidRDefault="00737AE7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3.3.1. Назначение программы</w:t>
      </w:r>
    </w:p>
    <w:p w:rsidR="007A55F5" w:rsidRPr="003136E7" w:rsidRDefault="007A55F5" w:rsidP="007A55F5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Данная программа предназначена для применения в системе </w:t>
      </w:r>
      <w:r>
        <w:rPr>
          <w:sz w:val="28"/>
          <w:szCs w:val="28"/>
        </w:rPr>
        <w:t>учёта заказов на выполнение строительных работ</w:t>
      </w:r>
      <w:r w:rsidRPr="003136E7">
        <w:rPr>
          <w:sz w:val="28"/>
          <w:szCs w:val="28"/>
        </w:rPr>
        <w:t xml:space="preserve">. Исходные данные – </w:t>
      </w:r>
      <w:r>
        <w:rPr>
          <w:sz w:val="28"/>
          <w:szCs w:val="28"/>
        </w:rPr>
        <w:t>заказ пользователя заносится</w:t>
      </w:r>
      <w:r w:rsidRPr="003136E7">
        <w:rPr>
          <w:sz w:val="28"/>
          <w:szCs w:val="28"/>
        </w:rPr>
        <w:t xml:space="preserve"> в таблицу </w:t>
      </w:r>
      <w:r>
        <w:rPr>
          <w:sz w:val="28"/>
          <w:szCs w:val="28"/>
        </w:rPr>
        <w:t>запросов</w:t>
      </w:r>
      <w:r w:rsidRPr="003136E7">
        <w:rPr>
          <w:sz w:val="28"/>
          <w:szCs w:val="28"/>
        </w:rPr>
        <w:t>. Программа выполняет анализ вводимых пользователем данных, проверяет на корректность введённых данных, а также хранение введённых пользователем данных.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3.3.2. Условия выполнения работы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Для корректной работы данной программы требуется следующее аппаратное и программное обеспечение: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- процессор; </w:t>
      </w:r>
      <w:r w:rsidRPr="003136E7">
        <w:rPr>
          <w:sz w:val="28"/>
          <w:szCs w:val="28"/>
          <w:lang w:val="en-US"/>
        </w:rPr>
        <w:t>Intel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Pentium</w:t>
      </w:r>
      <w:r w:rsidRPr="003136E7">
        <w:rPr>
          <w:sz w:val="28"/>
          <w:szCs w:val="28"/>
        </w:rPr>
        <w:t xml:space="preserve"> </w:t>
      </w:r>
      <w:r w:rsidR="007A55F5" w:rsidRPr="007A55F5">
        <w:rPr>
          <w:sz w:val="28"/>
          <w:szCs w:val="28"/>
        </w:rPr>
        <w:t>4</w:t>
      </w:r>
      <w:r w:rsidRPr="003136E7">
        <w:rPr>
          <w:sz w:val="28"/>
          <w:szCs w:val="28"/>
        </w:rPr>
        <w:t xml:space="preserve"> или </w:t>
      </w:r>
      <w:r w:rsidRPr="003136E7">
        <w:rPr>
          <w:sz w:val="28"/>
          <w:szCs w:val="28"/>
          <w:lang w:val="en-US"/>
        </w:rPr>
        <w:t>AMD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Phenom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X</w:t>
      </w:r>
      <w:r w:rsidR="007A55F5">
        <w:rPr>
          <w:sz w:val="28"/>
          <w:szCs w:val="28"/>
        </w:rPr>
        <w:t>2, не ниже 2</w:t>
      </w:r>
      <w:r w:rsidRPr="003136E7">
        <w:rPr>
          <w:sz w:val="28"/>
          <w:szCs w:val="28"/>
        </w:rPr>
        <w:t xml:space="preserve"> ГГц;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- оперативная память: 1Гб;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- видеоадаптер: стандартный </w:t>
      </w:r>
      <w:r w:rsidRPr="003136E7">
        <w:rPr>
          <w:sz w:val="28"/>
          <w:szCs w:val="28"/>
          <w:lang w:val="en-US"/>
        </w:rPr>
        <w:t>SVGA</w:t>
      </w:r>
      <w:r w:rsidRPr="003136E7">
        <w:rPr>
          <w:sz w:val="28"/>
          <w:szCs w:val="28"/>
        </w:rPr>
        <w:t>-видеоадаптер;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- стандартная клавиатура;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>- манипулятор «мышь»;</w:t>
      </w:r>
    </w:p>
    <w:p w:rsidR="00EC5CAF" w:rsidRPr="003136E7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136E7">
        <w:rPr>
          <w:sz w:val="28"/>
          <w:szCs w:val="28"/>
        </w:rPr>
        <w:t xml:space="preserve">- операционная система </w:t>
      </w:r>
      <w:r w:rsidRPr="003136E7">
        <w:rPr>
          <w:sz w:val="28"/>
          <w:szCs w:val="28"/>
          <w:lang w:val="en-US"/>
        </w:rPr>
        <w:t>Windows</w:t>
      </w:r>
      <w:r w:rsidRPr="003136E7">
        <w:rPr>
          <w:sz w:val="28"/>
          <w:szCs w:val="28"/>
        </w:rPr>
        <w:t xml:space="preserve"> </w:t>
      </w:r>
      <w:r w:rsidRPr="003136E7">
        <w:rPr>
          <w:sz w:val="28"/>
          <w:szCs w:val="28"/>
          <w:lang w:val="en-US"/>
        </w:rPr>
        <w:t>XP</w:t>
      </w:r>
      <w:r w:rsidRPr="003136E7">
        <w:rPr>
          <w:sz w:val="28"/>
          <w:szCs w:val="28"/>
        </w:rPr>
        <w:t>/</w:t>
      </w:r>
      <w:r w:rsidRPr="003136E7">
        <w:rPr>
          <w:sz w:val="28"/>
          <w:szCs w:val="28"/>
          <w:lang w:val="en-US"/>
        </w:rPr>
        <w:t>Vista</w:t>
      </w:r>
      <w:r w:rsidRPr="003136E7">
        <w:rPr>
          <w:sz w:val="28"/>
          <w:szCs w:val="28"/>
        </w:rPr>
        <w:t>/7/8/10;</w:t>
      </w:r>
    </w:p>
    <w:p w:rsidR="00EC5CAF" w:rsidRDefault="007A55F5" w:rsidP="007A55F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Web</w:t>
      </w:r>
      <w:r w:rsidRPr="007A55F5">
        <w:rPr>
          <w:sz w:val="28"/>
          <w:szCs w:val="28"/>
        </w:rPr>
        <w:t>-</w:t>
      </w:r>
      <w:r>
        <w:rPr>
          <w:sz w:val="28"/>
          <w:szCs w:val="28"/>
        </w:rPr>
        <w:t>браузер «</w:t>
      </w:r>
      <w:r>
        <w:rPr>
          <w:sz w:val="28"/>
          <w:szCs w:val="28"/>
          <w:lang w:val="en-US"/>
        </w:rPr>
        <w:t>Google</w:t>
      </w:r>
      <w:r w:rsidRPr="007A55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» или его аналоги.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3.3.3</w:t>
      </w:r>
      <w:r w:rsidR="00387505">
        <w:rPr>
          <w:sz w:val="28"/>
          <w:szCs w:val="28"/>
        </w:rPr>
        <w:t>. Выполнение сайта</w:t>
      </w:r>
    </w:p>
    <w:p w:rsidR="00EC5CAF" w:rsidRDefault="00EC5CAF" w:rsidP="00EC5CAF">
      <w:pPr>
        <w:spacing w:line="360" w:lineRule="auto"/>
        <w:ind w:firstLine="709"/>
        <w:jc w:val="both"/>
        <w:rPr>
          <w:sz w:val="28"/>
          <w:szCs w:val="28"/>
        </w:rPr>
      </w:pPr>
      <w:r w:rsidRPr="003B3F9F">
        <w:rPr>
          <w:sz w:val="28"/>
          <w:szCs w:val="28"/>
        </w:rPr>
        <w:t>Для</w:t>
      </w:r>
      <w:r w:rsidR="00196E37">
        <w:rPr>
          <w:sz w:val="28"/>
          <w:szCs w:val="28"/>
        </w:rPr>
        <w:t xml:space="preserve"> того, чтобы запустить сайт</w:t>
      </w:r>
      <w:r w:rsidRPr="003B3F9F">
        <w:rPr>
          <w:sz w:val="28"/>
          <w:szCs w:val="28"/>
        </w:rPr>
        <w:t xml:space="preserve">, необходимо </w:t>
      </w:r>
      <w:r w:rsidR="00196E37">
        <w:rPr>
          <w:sz w:val="28"/>
          <w:szCs w:val="28"/>
        </w:rPr>
        <w:t>в строке браузера набрать</w:t>
      </w:r>
      <w:r>
        <w:rPr>
          <w:sz w:val="28"/>
          <w:szCs w:val="28"/>
        </w:rPr>
        <w:t xml:space="preserve"> «</w:t>
      </w:r>
      <w:r w:rsidR="00196E37">
        <w:rPr>
          <w:sz w:val="28"/>
          <w:szCs w:val="28"/>
          <w:lang w:val="en-US"/>
        </w:rPr>
        <w:t>topas</w:t>
      </w:r>
      <w:r w:rsidR="00196E37" w:rsidRPr="00196E37">
        <w:rPr>
          <w:sz w:val="28"/>
          <w:szCs w:val="28"/>
        </w:rPr>
        <w:t>-</w:t>
      </w:r>
      <w:r w:rsidR="00196E37">
        <w:rPr>
          <w:sz w:val="28"/>
          <w:szCs w:val="28"/>
          <w:lang w:val="en-US"/>
        </w:rPr>
        <w:t>serpukhov</w:t>
      </w:r>
      <w:r w:rsidR="00196E37" w:rsidRPr="00196E37">
        <w:rPr>
          <w:sz w:val="28"/>
          <w:szCs w:val="28"/>
        </w:rPr>
        <w:t>.</w:t>
      </w:r>
      <w:r w:rsidR="00196E37">
        <w:rPr>
          <w:sz w:val="28"/>
          <w:szCs w:val="28"/>
          <w:lang w:val="en-US"/>
        </w:rPr>
        <w:t>ru</w:t>
      </w:r>
      <w:r w:rsidRPr="003B3F9F">
        <w:rPr>
          <w:sz w:val="28"/>
          <w:szCs w:val="28"/>
        </w:rPr>
        <w:t>».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 w:rsidRPr="003B3F9F">
        <w:rPr>
          <w:sz w:val="28"/>
          <w:szCs w:val="28"/>
        </w:rPr>
        <w:lastRenderedPageBreak/>
        <w:t>Далее появляе</w:t>
      </w:r>
      <w:r w:rsidR="00196E37">
        <w:rPr>
          <w:sz w:val="28"/>
          <w:szCs w:val="28"/>
        </w:rPr>
        <w:t>тся главная страница сайта</w:t>
      </w:r>
      <w:r w:rsidRPr="003B3F9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Чтобы начать работу с </w:t>
      </w:r>
      <w:r w:rsidR="00196E37">
        <w:rPr>
          <w:sz w:val="28"/>
          <w:szCs w:val="28"/>
        </w:rPr>
        <w:t>данными на сайте необходимо авторизоваться в нём</w:t>
      </w:r>
      <w:r>
        <w:rPr>
          <w:sz w:val="28"/>
          <w:szCs w:val="28"/>
        </w:rPr>
        <w:t xml:space="preserve">, </w:t>
      </w:r>
      <w:r w:rsidR="00196E37">
        <w:rPr>
          <w:sz w:val="28"/>
          <w:szCs w:val="28"/>
        </w:rPr>
        <w:t>дописав к адресу страницу авторизации</w:t>
      </w:r>
      <w:r w:rsidR="00737AE7">
        <w:rPr>
          <w:sz w:val="28"/>
          <w:szCs w:val="28"/>
        </w:rPr>
        <w:t xml:space="preserve"> (рис</w:t>
      </w:r>
      <w:r w:rsidR="00196E37">
        <w:rPr>
          <w:sz w:val="28"/>
          <w:szCs w:val="28"/>
        </w:rPr>
        <w:t>. 54</w:t>
      </w:r>
      <w:r w:rsidRPr="003B3F9F">
        <w:rPr>
          <w:sz w:val="28"/>
          <w:szCs w:val="28"/>
        </w:rPr>
        <w:t>).</w:t>
      </w:r>
    </w:p>
    <w:p w:rsidR="00EC5CAF" w:rsidRDefault="00196E37" w:rsidP="00EC5CA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B02FD0" wp14:editId="6227280F">
            <wp:extent cx="5939790" cy="289750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AF" w:rsidRPr="003B3F9F" w:rsidRDefault="00196E37" w:rsidP="00EC5CA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54</w:t>
      </w:r>
    </w:p>
    <w:p w:rsidR="00EC5CAF" w:rsidRDefault="00196E37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появляется станица авторизации на сайте</w:t>
      </w:r>
      <w:r w:rsidR="00EC5CAF" w:rsidRPr="003B3F9F">
        <w:rPr>
          <w:sz w:val="28"/>
          <w:szCs w:val="28"/>
        </w:rPr>
        <w:t>. Для входа в программу необходимо ввести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196E3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и</w:t>
      </w:r>
      <w:r w:rsidR="00EC5CAF" w:rsidRPr="003B3F9F">
        <w:rPr>
          <w:sz w:val="28"/>
          <w:szCs w:val="28"/>
        </w:rPr>
        <w:t xml:space="preserve"> пароль в текст</w:t>
      </w:r>
      <w:r w:rsidR="00EC5CAF">
        <w:rPr>
          <w:sz w:val="28"/>
          <w:szCs w:val="28"/>
        </w:rPr>
        <w:t>овое поле</w:t>
      </w:r>
      <w:r>
        <w:rPr>
          <w:sz w:val="28"/>
          <w:szCs w:val="28"/>
        </w:rPr>
        <w:t>,</w:t>
      </w:r>
      <w:r w:rsidR="00EC5CAF">
        <w:rPr>
          <w:sz w:val="28"/>
          <w:szCs w:val="28"/>
        </w:rPr>
        <w:t xml:space="preserve"> и нажать кнопку «Вход</w:t>
      </w:r>
      <w:r w:rsidR="00EC5CAF" w:rsidRPr="003B3F9F">
        <w:rPr>
          <w:sz w:val="28"/>
          <w:szCs w:val="28"/>
        </w:rPr>
        <w:t xml:space="preserve">» (рис. </w:t>
      </w:r>
      <w:r>
        <w:rPr>
          <w:sz w:val="28"/>
          <w:szCs w:val="28"/>
        </w:rPr>
        <w:t>55</w:t>
      </w:r>
      <w:r w:rsidR="00EC5CAF" w:rsidRPr="003B3F9F">
        <w:rPr>
          <w:sz w:val="28"/>
          <w:szCs w:val="28"/>
        </w:rPr>
        <w:t>).</w:t>
      </w:r>
    </w:p>
    <w:p w:rsidR="00EC5CAF" w:rsidRDefault="00196E37" w:rsidP="00EC5CA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33A7FD" wp14:editId="4EC07FE9">
            <wp:extent cx="5939790" cy="24739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AF" w:rsidRDefault="00196E37" w:rsidP="00EC5CA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55</w:t>
      </w:r>
    </w:p>
    <w:p w:rsidR="00EC5CAF" w:rsidRDefault="00EC5CAF" w:rsidP="00EC5CAF">
      <w:pPr>
        <w:spacing w:line="360" w:lineRule="auto"/>
        <w:ind w:firstLine="567"/>
        <w:rPr>
          <w:sz w:val="28"/>
          <w:szCs w:val="28"/>
        </w:rPr>
      </w:pPr>
      <w:r w:rsidRPr="008A7311">
        <w:rPr>
          <w:sz w:val="28"/>
          <w:szCs w:val="28"/>
        </w:rPr>
        <w:t xml:space="preserve">После нажатия на кнопку </w:t>
      </w:r>
      <w:r w:rsidR="00196E37">
        <w:rPr>
          <w:sz w:val="28"/>
          <w:szCs w:val="28"/>
        </w:rPr>
        <w:t>администратору открывается страница администрации (Рис. 56</w:t>
      </w:r>
      <w:r>
        <w:rPr>
          <w:sz w:val="28"/>
          <w:szCs w:val="28"/>
        </w:rPr>
        <w:t>)</w:t>
      </w:r>
      <w:r w:rsidRPr="008A7311">
        <w:rPr>
          <w:sz w:val="28"/>
          <w:szCs w:val="28"/>
        </w:rPr>
        <w:t>.</w:t>
      </w:r>
    </w:p>
    <w:p w:rsidR="00737AE7" w:rsidRPr="008A7311" w:rsidRDefault="00737AE7" w:rsidP="00EC5CAF">
      <w:pPr>
        <w:spacing w:line="360" w:lineRule="auto"/>
        <w:ind w:firstLine="567"/>
        <w:rPr>
          <w:sz w:val="28"/>
          <w:szCs w:val="28"/>
        </w:rPr>
      </w:pPr>
    </w:p>
    <w:p w:rsidR="00EC5CAF" w:rsidRPr="00786057" w:rsidRDefault="00196E37" w:rsidP="007F2F2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B08A1C" wp14:editId="75AF1F66">
            <wp:extent cx="5939790" cy="291655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AF" w:rsidRDefault="00196E37" w:rsidP="00EC5CA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56</w:t>
      </w:r>
    </w:p>
    <w:p w:rsidR="00EC5CAF" w:rsidRDefault="00196E37" w:rsidP="00EC5CAF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На каждую таблицу в БД отводится контроллер и страницы для отображения всех данных в таблице, страницы создания, изменения, удаления и детального просмотра информации о записи (Рис. 57-60)</w:t>
      </w:r>
      <w:r w:rsidR="00EC5CAF">
        <w:rPr>
          <w:sz w:val="28"/>
          <w:szCs w:val="28"/>
        </w:rPr>
        <w:t>.</w:t>
      </w:r>
    </w:p>
    <w:p w:rsidR="00EC5CAF" w:rsidRDefault="00EC5CAF" w:rsidP="00EC5CAF">
      <w:pPr>
        <w:spacing w:line="360" w:lineRule="auto"/>
        <w:ind w:firstLine="567"/>
        <w:rPr>
          <w:sz w:val="28"/>
          <w:szCs w:val="28"/>
        </w:rPr>
      </w:pPr>
    </w:p>
    <w:p w:rsidR="00196E37" w:rsidRPr="00B5579A" w:rsidRDefault="00196E37" w:rsidP="00196E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A10350" wp14:editId="0908DEFF">
            <wp:extent cx="5939790" cy="2908300"/>
            <wp:effectExtent l="0" t="0" r="381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37" w:rsidRPr="00B5579A" w:rsidRDefault="00196E37" w:rsidP="00196E3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57</w:t>
      </w:r>
    </w:p>
    <w:p w:rsidR="00196E37" w:rsidRPr="00B5579A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spacing w:line="360" w:lineRule="auto"/>
        <w:jc w:val="center"/>
        <w:rPr>
          <w:sz w:val="28"/>
          <w:szCs w:val="28"/>
        </w:rPr>
      </w:pPr>
    </w:p>
    <w:p w:rsidR="00196E37" w:rsidRDefault="00196E37" w:rsidP="00196E37">
      <w:pPr>
        <w:spacing w:line="360" w:lineRule="auto"/>
        <w:jc w:val="center"/>
        <w:rPr>
          <w:sz w:val="28"/>
          <w:szCs w:val="28"/>
        </w:rPr>
      </w:pPr>
    </w:p>
    <w:p w:rsidR="00196E37" w:rsidRDefault="00196E37" w:rsidP="00196E37">
      <w:pPr>
        <w:spacing w:line="360" w:lineRule="auto"/>
        <w:jc w:val="center"/>
        <w:rPr>
          <w:sz w:val="28"/>
          <w:szCs w:val="28"/>
        </w:rPr>
      </w:pPr>
    </w:p>
    <w:p w:rsidR="00196E37" w:rsidRDefault="00196E37" w:rsidP="00196E37">
      <w:pPr>
        <w:spacing w:line="360" w:lineRule="auto"/>
        <w:jc w:val="center"/>
        <w:rPr>
          <w:sz w:val="28"/>
          <w:szCs w:val="28"/>
        </w:rPr>
      </w:pPr>
    </w:p>
    <w:p w:rsidR="00196E37" w:rsidRPr="00B5579A" w:rsidRDefault="00196E37" w:rsidP="00196E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5F8254" wp14:editId="4F179201">
            <wp:extent cx="5939790" cy="289052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37" w:rsidRDefault="00196E37" w:rsidP="00196E3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58</w:t>
      </w: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Pr="00B5579A" w:rsidRDefault="00196E37" w:rsidP="00196E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4900C3" wp14:editId="49AF0EDB">
            <wp:extent cx="5939790" cy="250444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37" w:rsidRDefault="00196E37" w:rsidP="00196E3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59</w:t>
      </w: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Default="00196E37" w:rsidP="00196E37">
      <w:pPr>
        <w:jc w:val="center"/>
        <w:rPr>
          <w:sz w:val="28"/>
          <w:szCs w:val="28"/>
        </w:rPr>
      </w:pPr>
    </w:p>
    <w:p w:rsidR="00196E37" w:rsidRPr="00B5579A" w:rsidRDefault="00196E37" w:rsidP="00196E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D9D57A" wp14:editId="4EDF9511">
            <wp:extent cx="5939790" cy="276542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37" w:rsidRDefault="00196E37" w:rsidP="00196E3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60</w:t>
      </w:r>
    </w:p>
    <w:p w:rsidR="00196E37" w:rsidRDefault="00196E37" w:rsidP="00EC5CAF">
      <w:pPr>
        <w:spacing w:line="360" w:lineRule="auto"/>
        <w:ind w:firstLine="567"/>
        <w:jc w:val="center"/>
        <w:rPr>
          <w:sz w:val="28"/>
          <w:szCs w:val="28"/>
        </w:rPr>
      </w:pPr>
    </w:p>
    <w:p w:rsidR="00196E37" w:rsidRDefault="00196E37" w:rsidP="00EC5CAF">
      <w:pPr>
        <w:spacing w:line="360" w:lineRule="auto"/>
        <w:ind w:firstLine="567"/>
        <w:jc w:val="center"/>
        <w:rPr>
          <w:sz w:val="28"/>
          <w:szCs w:val="28"/>
        </w:rPr>
      </w:pP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3.3.4. Сообщения оператору</w:t>
      </w:r>
    </w:p>
    <w:p w:rsidR="00EC5CAF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Сообщени</w:t>
      </w:r>
      <w:r w:rsidR="00786057">
        <w:rPr>
          <w:sz w:val="28"/>
          <w:szCs w:val="28"/>
        </w:rPr>
        <w:t>е</w:t>
      </w:r>
      <w:r w:rsidR="00712315">
        <w:rPr>
          <w:sz w:val="28"/>
          <w:szCs w:val="28"/>
        </w:rPr>
        <w:t xml:space="preserve"> об ошибках указаны в таблице 14</w:t>
      </w:r>
    </w:p>
    <w:p w:rsidR="00EC5CAF" w:rsidRDefault="00712315" w:rsidP="00EC5C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14</w:t>
      </w:r>
      <w:r w:rsidR="00EC5CAF">
        <w:rPr>
          <w:sz w:val="28"/>
          <w:szCs w:val="28"/>
        </w:rPr>
        <w:t xml:space="preserve"> – Сообщения об ошибках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81"/>
        <w:gridCol w:w="5670"/>
      </w:tblGrid>
      <w:tr w:rsidR="00EC5CAF" w:rsidTr="007F1E7C">
        <w:tc>
          <w:tcPr>
            <w:tcW w:w="3681" w:type="dxa"/>
          </w:tcPr>
          <w:p w:rsidR="00EC5CAF" w:rsidRPr="001C2260" w:rsidRDefault="00EC5CAF" w:rsidP="007F1E7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Сообщение</w:t>
            </w:r>
          </w:p>
        </w:tc>
        <w:tc>
          <w:tcPr>
            <w:tcW w:w="5670" w:type="dxa"/>
          </w:tcPr>
          <w:p w:rsidR="00EC5CAF" w:rsidRPr="001C2260" w:rsidRDefault="00EC5CAF" w:rsidP="007F1E7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 действий при получении сообщения</w:t>
            </w:r>
          </w:p>
        </w:tc>
      </w:tr>
      <w:tr w:rsidR="00EC5CAF" w:rsidTr="007F1E7C">
        <w:tc>
          <w:tcPr>
            <w:tcW w:w="3681" w:type="dxa"/>
          </w:tcPr>
          <w:p w:rsidR="00EC5CAF" w:rsidRPr="001C2260" w:rsidRDefault="00EC5CAF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 заполнили поля</w:t>
            </w:r>
          </w:p>
        </w:tc>
        <w:tc>
          <w:tcPr>
            <w:tcW w:w="5670" w:type="dxa"/>
          </w:tcPr>
          <w:p w:rsidR="00EC5CAF" w:rsidRPr="001C2260" w:rsidRDefault="00EC5CAF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Заполнить все поля введённых исходных данных</w:t>
            </w:r>
          </w:p>
        </w:tc>
      </w:tr>
      <w:tr w:rsidR="00EC5CAF" w:rsidTr="007F1E7C">
        <w:tc>
          <w:tcPr>
            <w:tcW w:w="3681" w:type="dxa"/>
          </w:tcPr>
          <w:p w:rsidR="00EC5CAF" w:rsidRPr="001C2260" w:rsidRDefault="00EC5CAF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Некорректный ввод</w:t>
            </w:r>
          </w:p>
        </w:tc>
        <w:tc>
          <w:tcPr>
            <w:tcW w:w="5670" w:type="dxa"/>
          </w:tcPr>
          <w:p w:rsidR="00EC5CAF" w:rsidRPr="001C2260" w:rsidRDefault="00EC5CAF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Неправильный тип вводимых данных</w:t>
            </w:r>
          </w:p>
        </w:tc>
      </w:tr>
      <w:tr w:rsidR="00EC5CAF" w:rsidTr="007F1E7C">
        <w:tc>
          <w:tcPr>
            <w:tcW w:w="3681" w:type="dxa"/>
          </w:tcPr>
          <w:p w:rsidR="00EC5CAF" w:rsidRDefault="00EC5CAF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Ошибка при подключении</w:t>
            </w:r>
          </w:p>
        </w:tc>
        <w:tc>
          <w:tcPr>
            <w:tcW w:w="5670" w:type="dxa"/>
          </w:tcPr>
          <w:p w:rsidR="00EC5CAF" w:rsidRDefault="00EC5CAF" w:rsidP="007F1E7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Отсутствует подключение с интернетом</w:t>
            </w:r>
          </w:p>
        </w:tc>
      </w:tr>
    </w:tbl>
    <w:p w:rsidR="00EC5CAF" w:rsidRPr="004C06A0" w:rsidRDefault="00EC5CAF" w:rsidP="00EC5CAF">
      <w:pPr>
        <w:spacing w:line="360" w:lineRule="auto"/>
        <w:ind w:firstLine="567"/>
        <w:jc w:val="both"/>
        <w:rPr>
          <w:sz w:val="28"/>
          <w:szCs w:val="28"/>
        </w:rPr>
      </w:pPr>
    </w:p>
    <w:p w:rsidR="0062554E" w:rsidRDefault="006255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372C8" w:rsidRPr="00B5579A" w:rsidRDefault="00A372C8" w:rsidP="00A372C8">
      <w:pPr>
        <w:jc w:val="center"/>
        <w:rPr>
          <w:sz w:val="28"/>
          <w:szCs w:val="28"/>
        </w:rPr>
      </w:pPr>
      <w:r w:rsidRPr="00B5579A">
        <w:rPr>
          <w:sz w:val="28"/>
          <w:szCs w:val="28"/>
        </w:rPr>
        <w:lastRenderedPageBreak/>
        <w:t>ЗАК</w:t>
      </w:r>
      <w:bookmarkStart w:id="1" w:name="_GoBack"/>
      <w:bookmarkEnd w:id="1"/>
      <w:r w:rsidRPr="00B5579A">
        <w:rPr>
          <w:sz w:val="28"/>
          <w:szCs w:val="28"/>
        </w:rPr>
        <w:t>ЛЮЧЕНИЕ</w:t>
      </w:r>
    </w:p>
    <w:p w:rsidR="00A372C8" w:rsidRPr="00B5579A" w:rsidRDefault="00A372C8" w:rsidP="00A372C8">
      <w:pPr>
        <w:jc w:val="center"/>
        <w:rPr>
          <w:sz w:val="28"/>
          <w:szCs w:val="28"/>
        </w:rPr>
      </w:pPr>
    </w:p>
    <w:p w:rsidR="00765A6E" w:rsidRPr="00B5579A" w:rsidRDefault="00765A6E" w:rsidP="00913868">
      <w:pPr>
        <w:spacing w:line="360" w:lineRule="auto"/>
        <w:ind w:firstLine="652"/>
        <w:rPr>
          <w:sz w:val="28"/>
          <w:szCs w:val="28"/>
        </w:rPr>
      </w:pPr>
      <w:r w:rsidRPr="00B5579A">
        <w:rPr>
          <w:sz w:val="28"/>
          <w:szCs w:val="28"/>
        </w:rPr>
        <w:t xml:space="preserve">Я приобрел, практические навыки использования среды программирования </w:t>
      </w:r>
      <w:r w:rsidRPr="00B5579A">
        <w:rPr>
          <w:sz w:val="28"/>
          <w:szCs w:val="28"/>
          <w:lang w:val="en-US"/>
        </w:rPr>
        <w:t>Visual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Studio</w:t>
      </w:r>
      <w:r w:rsidR="00586B26" w:rsidRPr="00586B26">
        <w:rPr>
          <w:sz w:val="28"/>
          <w:szCs w:val="28"/>
        </w:rPr>
        <w:t xml:space="preserve"> </w:t>
      </w:r>
      <w:r w:rsidR="00586B26" w:rsidRPr="00B5579A">
        <w:rPr>
          <w:sz w:val="28"/>
          <w:szCs w:val="28"/>
        </w:rPr>
        <w:t>2015</w:t>
      </w:r>
      <w:r w:rsidRPr="00B5579A">
        <w:rPr>
          <w:sz w:val="28"/>
          <w:szCs w:val="28"/>
        </w:rPr>
        <w:t xml:space="preserve"> </w:t>
      </w:r>
      <w:r w:rsidR="00586B26">
        <w:rPr>
          <w:sz w:val="28"/>
          <w:szCs w:val="28"/>
          <w:lang w:val="en-US"/>
        </w:rPr>
        <w:t>ASP</w:t>
      </w:r>
      <w:r w:rsidR="00586B26" w:rsidRPr="00586B26">
        <w:rPr>
          <w:sz w:val="28"/>
          <w:szCs w:val="28"/>
        </w:rPr>
        <w:t>.</w:t>
      </w:r>
      <w:r w:rsidR="00586B26">
        <w:rPr>
          <w:sz w:val="28"/>
          <w:szCs w:val="28"/>
          <w:lang w:val="en-US"/>
        </w:rPr>
        <w:t>NET</w:t>
      </w:r>
      <w:r w:rsidR="00586B26" w:rsidRPr="00586B26">
        <w:rPr>
          <w:sz w:val="28"/>
          <w:szCs w:val="28"/>
        </w:rPr>
        <w:t xml:space="preserve"> </w:t>
      </w:r>
      <w:r w:rsidR="00586B26">
        <w:rPr>
          <w:sz w:val="28"/>
          <w:szCs w:val="28"/>
          <w:lang w:val="en-US"/>
        </w:rPr>
        <w:t>MVC</w:t>
      </w:r>
      <w:r w:rsidR="00FC4133">
        <w:rPr>
          <w:sz w:val="28"/>
          <w:szCs w:val="28"/>
        </w:rPr>
        <w:t>,</w:t>
      </w:r>
      <w:r w:rsidRPr="00B5579A">
        <w:rPr>
          <w:sz w:val="28"/>
          <w:szCs w:val="28"/>
        </w:rPr>
        <w:t xml:space="preserve">  и применил на практике:</w:t>
      </w:r>
    </w:p>
    <w:p w:rsidR="00765A6E" w:rsidRPr="00B5579A" w:rsidRDefault="00765A6E" w:rsidP="00913868">
      <w:pPr>
        <w:pStyle w:val="a9"/>
        <w:numPr>
          <w:ilvl w:val="0"/>
          <w:numId w:val="6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B5579A">
        <w:rPr>
          <w:sz w:val="28"/>
          <w:szCs w:val="28"/>
        </w:rPr>
        <w:t xml:space="preserve">создание </w:t>
      </w:r>
      <w:r w:rsidR="00586B26">
        <w:rPr>
          <w:sz w:val="28"/>
          <w:szCs w:val="28"/>
        </w:rPr>
        <w:t>клиент-серверного сайта</w:t>
      </w:r>
      <w:r w:rsidRPr="00B5579A">
        <w:rPr>
          <w:sz w:val="28"/>
          <w:szCs w:val="28"/>
        </w:rPr>
        <w:t xml:space="preserve"> БД;</w:t>
      </w:r>
    </w:p>
    <w:p w:rsidR="00765A6E" w:rsidRPr="00B5579A" w:rsidRDefault="00586B26" w:rsidP="00913868">
      <w:pPr>
        <w:pStyle w:val="a9"/>
        <w:numPr>
          <w:ilvl w:val="0"/>
          <w:numId w:val="6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создание страницы администрирования сайта.</w:t>
      </w:r>
    </w:p>
    <w:p w:rsidR="00765A6E" w:rsidRPr="00B5579A" w:rsidRDefault="00765A6E" w:rsidP="00913868">
      <w:pPr>
        <w:spacing w:line="360" w:lineRule="auto"/>
        <w:rPr>
          <w:sz w:val="28"/>
          <w:szCs w:val="28"/>
          <w:lang w:val="en-US"/>
        </w:rPr>
      </w:pPr>
    </w:p>
    <w:p w:rsidR="00A372C8" w:rsidRPr="00B5579A" w:rsidRDefault="00765A6E" w:rsidP="00913868">
      <w:pPr>
        <w:spacing w:line="360" w:lineRule="auto"/>
        <w:rPr>
          <w:sz w:val="28"/>
          <w:szCs w:val="28"/>
        </w:rPr>
      </w:pPr>
      <w:r w:rsidRPr="00B5579A">
        <w:rPr>
          <w:sz w:val="28"/>
          <w:szCs w:val="28"/>
        </w:rPr>
        <w:t xml:space="preserve">Закрепил практические навыки разработки БД в СУБД </w:t>
      </w:r>
      <w:r w:rsidRPr="00B5579A">
        <w:rPr>
          <w:sz w:val="28"/>
          <w:szCs w:val="28"/>
          <w:lang w:val="en-US"/>
        </w:rPr>
        <w:t>MS</w:t>
      </w:r>
      <w:r w:rsidRPr="00B5579A">
        <w:rPr>
          <w:sz w:val="28"/>
          <w:szCs w:val="28"/>
        </w:rPr>
        <w:t xml:space="preserve"> </w:t>
      </w:r>
      <w:r w:rsidRPr="00B5579A">
        <w:rPr>
          <w:sz w:val="28"/>
          <w:szCs w:val="28"/>
          <w:lang w:val="en-US"/>
        </w:rPr>
        <w:t>SQL</w:t>
      </w:r>
      <w:r w:rsidRPr="00B5579A">
        <w:rPr>
          <w:sz w:val="28"/>
          <w:szCs w:val="28"/>
        </w:rPr>
        <w:t xml:space="preserve">  </w:t>
      </w:r>
      <w:r w:rsidRPr="00B5579A">
        <w:rPr>
          <w:sz w:val="28"/>
          <w:szCs w:val="28"/>
          <w:lang w:val="en-US"/>
        </w:rPr>
        <w:t>Server</w:t>
      </w:r>
      <w:r w:rsidRPr="00B5579A">
        <w:rPr>
          <w:sz w:val="28"/>
          <w:szCs w:val="28"/>
        </w:rPr>
        <w:t>:</w:t>
      </w:r>
    </w:p>
    <w:p w:rsidR="00A372C8" w:rsidRPr="00B5579A" w:rsidRDefault="007F2F23" w:rsidP="00913868">
      <w:pPr>
        <w:pStyle w:val="a9"/>
        <w:numPr>
          <w:ilvl w:val="0"/>
          <w:numId w:val="6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с</w:t>
      </w:r>
      <w:r w:rsidR="00A372C8" w:rsidRPr="00B5579A">
        <w:rPr>
          <w:sz w:val="28"/>
          <w:szCs w:val="28"/>
        </w:rPr>
        <w:t>оздание базы данных</w:t>
      </w:r>
    </w:p>
    <w:p w:rsidR="00A372C8" w:rsidRPr="00B5579A" w:rsidRDefault="007F2F23" w:rsidP="00913868">
      <w:pPr>
        <w:pStyle w:val="a9"/>
        <w:numPr>
          <w:ilvl w:val="0"/>
          <w:numId w:val="6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с</w:t>
      </w:r>
      <w:r w:rsidR="00A372C8" w:rsidRPr="00B5579A">
        <w:rPr>
          <w:sz w:val="28"/>
          <w:szCs w:val="28"/>
        </w:rPr>
        <w:t>оздание структур таблиц баз данных</w:t>
      </w:r>
    </w:p>
    <w:p w:rsidR="00A372C8" w:rsidRPr="00B5579A" w:rsidRDefault="007F2F23" w:rsidP="00913868">
      <w:pPr>
        <w:pStyle w:val="a9"/>
        <w:numPr>
          <w:ilvl w:val="0"/>
          <w:numId w:val="6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в</w:t>
      </w:r>
      <w:r w:rsidR="00A372C8" w:rsidRPr="00B5579A">
        <w:rPr>
          <w:sz w:val="28"/>
          <w:szCs w:val="28"/>
        </w:rPr>
        <w:t>вод данных в таблицы базы данных</w:t>
      </w:r>
    </w:p>
    <w:p w:rsidR="00A372C8" w:rsidRPr="00B5579A" w:rsidRDefault="007F2F23" w:rsidP="00913868">
      <w:pPr>
        <w:pStyle w:val="a9"/>
        <w:numPr>
          <w:ilvl w:val="0"/>
          <w:numId w:val="6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р</w:t>
      </w:r>
      <w:r w:rsidR="00A372C8" w:rsidRPr="00B5579A">
        <w:rPr>
          <w:sz w:val="28"/>
          <w:szCs w:val="28"/>
        </w:rPr>
        <w:t>азработку процедур базы данных</w:t>
      </w:r>
    </w:p>
    <w:p w:rsidR="00A372C8" w:rsidRPr="00B5579A" w:rsidRDefault="007F2F23" w:rsidP="00913868">
      <w:pPr>
        <w:pStyle w:val="a9"/>
        <w:numPr>
          <w:ilvl w:val="0"/>
          <w:numId w:val="6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р</w:t>
      </w:r>
      <w:r w:rsidR="00A372C8" w:rsidRPr="00B5579A">
        <w:rPr>
          <w:sz w:val="28"/>
          <w:szCs w:val="28"/>
        </w:rPr>
        <w:t>азработку триггеров базы данных</w:t>
      </w:r>
      <w:r w:rsidR="00567836" w:rsidRPr="00B5579A">
        <w:rPr>
          <w:sz w:val="28"/>
          <w:szCs w:val="28"/>
        </w:rPr>
        <w:t>.</w:t>
      </w:r>
    </w:p>
    <w:p w:rsidR="00A372C8" w:rsidRPr="00B5579A" w:rsidRDefault="00A372C8" w:rsidP="00913868">
      <w:pPr>
        <w:spacing w:line="360" w:lineRule="auto"/>
        <w:jc w:val="center"/>
        <w:rPr>
          <w:sz w:val="28"/>
          <w:szCs w:val="28"/>
        </w:rPr>
      </w:pPr>
    </w:p>
    <w:p w:rsidR="00A372C8" w:rsidRPr="00B5579A" w:rsidRDefault="00A372C8" w:rsidP="00913868">
      <w:pPr>
        <w:spacing w:line="360" w:lineRule="auto"/>
        <w:rPr>
          <w:sz w:val="28"/>
          <w:szCs w:val="28"/>
        </w:rPr>
      </w:pPr>
      <w:r w:rsidRPr="00B5579A">
        <w:rPr>
          <w:sz w:val="28"/>
          <w:szCs w:val="28"/>
        </w:rPr>
        <w:br w:type="page"/>
      </w:r>
    </w:p>
    <w:p w:rsidR="00921705" w:rsidRPr="00B5579A" w:rsidRDefault="00921705" w:rsidP="00921705">
      <w:pPr>
        <w:jc w:val="center"/>
        <w:rPr>
          <w:sz w:val="28"/>
          <w:szCs w:val="28"/>
        </w:rPr>
      </w:pPr>
      <w:r w:rsidRPr="00B5579A">
        <w:rPr>
          <w:sz w:val="28"/>
          <w:szCs w:val="28"/>
        </w:rPr>
        <w:lastRenderedPageBreak/>
        <w:t xml:space="preserve">СПИСОК </w:t>
      </w:r>
      <w:r w:rsidR="00567836" w:rsidRPr="00B5579A">
        <w:rPr>
          <w:sz w:val="28"/>
          <w:szCs w:val="28"/>
        </w:rPr>
        <w:t>ИСПОЛЬЗУЕМЫХ ИСТОЧНИКОВ</w:t>
      </w:r>
    </w:p>
    <w:p w:rsidR="00921705" w:rsidRPr="00B5579A" w:rsidRDefault="00921705" w:rsidP="00765A6E">
      <w:pPr>
        <w:rPr>
          <w:sz w:val="28"/>
          <w:szCs w:val="28"/>
          <w:lang w:val="en-US"/>
        </w:rPr>
      </w:pPr>
    </w:p>
    <w:p w:rsidR="00765A6E" w:rsidRPr="00B5579A" w:rsidRDefault="00765A6E" w:rsidP="00953C41">
      <w:pPr>
        <w:spacing w:line="360" w:lineRule="auto"/>
        <w:rPr>
          <w:sz w:val="28"/>
          <w:szCs w:val="28"/>
          <w:lang w:val="en-US"/>
        </w:rPr>
      </w:pPr>
    </w:p>
    <w:p w:rsidR="00765A6E" w:rsidRPr="00B5579A" w:rsidRDefault="00765A6E" w:rsidP="00953C41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B5579A">
        <w:rPr>
          <w:sz w:val="28"/>
          <w:szCs w:val="28"/>
        </w:rPr>
        <w:t xml:space="preserve">          1. </w:t>
      </w:r>
      <w:r w:rsidRPr="00B5579A">
        <w:rPr>
          <w:bCs/>
          <w:sz w:val="28"/>
          <w:szCs w:val="28"/>
        </w:rPr>
        <w:t>Дейтел П., Дейтел Х.</w:t>
      </w:r>
      <w:r w:rsidRPr="00B5579A">
        <w:rPr>
          <w:sz w:val="28"/>
          <w:szCs w:val="28"/>
        </w:rPr>
        <w:t xml:space="preserve"> "Как программировать на Visual С# 2012. 5-е изд . - СПб.: Питер, 2014. - 864 с .: ил . - (Серия «Библиотека программиста»)";</w:t>
      </w:r>
    </w:p>
    <w:p w:rsidR="00765A6E" w:rsidRPr="00B5579A" w:rsidRDefault="00765A6E" w:rsidP="00953C41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B5579A">
        <w:rPr>
          <w:sz w:val="28"/>
          <w:szCs w:val="28"/>
        </w:rPr>
        <w:t xml:space="preserve">          2. </w:t>
      </w:r>
      <w:r w:rsidRPr="00B5579A">
        <w:rPr>
          <w:bCs/>
          <w:sz w:val="28"/>
          <w:szCs w:val="28"/>
        </w:rPr>
        <w:t>Работа с базами данных на языке</w:t>
      </w:r>
      <w:r w:rsidRPr="00B5579A">
        <w:rPr>
          <w:b/>
          <w:bCs/>
          <w:sz w:val="28"/>
          <w:szCs w:val="28"/>
        </w:rPr>
        <w:t xml:space="preserve"> </w:t>
      </w:r>
      <w:r w:rsidRPr="00B5579A">
        <w:rPr>
          <w:sz w:val="28"/>
          <w:szCs w:val="28"/>
        </w:rPr>
        <w:t>C#. Технология АDO .NET: учебное пособие / сост. О. Н. Евсеева, А. Б. Шамшев. – Ульяновск: УлГТУ, 2009. – 170 с.</w:t>
      </w:r>
    </w:p>
    <w:p w:rsidR="00765A6E" w:rsidRPr="00B5579A" w:rsidRDefault="00765A6E" w:rsidP="00953C41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B5579A">
        <w:rPr>
          <w:sz w:val="28"/>
          <w:szCs w:val="28"/>
        </w:rPr>
        <w:t xml:space="preserve">3. </w:t>
      </w:r>
      <w:r w:rsidRPr="00B5579A">
        <w:rPr>
          <w:bCs/>
          <w:sz w:val="28"/>
          <w:szCs w:val="28"/>
        </w:rPr>
        <w:t xml:space="preserve">Семенова И.И. "Разработка клиент-серверных приложений в Microsoft SQL Server 2005 и </w:t>
      </w:r>
      <w:r w:rsidRPr="00B5579A">
        <w:rPr>
          <w:bCs/>
          <w:sz w:val="28"/>
          <w:szCs w:val="28"/>
          <w:lang w:val="en-US"/>
        </w:rPr>
        <w:t>Microsoft</w:t>
      </w:r>
      <w:r w:rsidRPr="00B5579A">
        <w:rPr>
          <w:bCs/>
          <w:sz w:val="28"/>
          <w:szCs w:val="28"/>
        </w:rPr>
        <w:t xml:space="preserve"> </w:t>
      </w:r>
      <w:r w:rsidRPr="00B5579A">
        <w:rPr>
          <w:bCs/>
          <w:sz w:val="28"/>
          <w:szCs w:val="28"/>
          <w:lang w:val="en-US"/>
        </w:rPr>
        <w:t>Visual</w:t>
      </w:r>
      <w:r w:rsidRPr="00B5579A">
        <w:rPr>
          <w:bCs/>
          <w:sz w:val="28"/>
          <w:szCs w:val="28"/>
        </w:rPr>
        <w:t xml:space="preserve"> </w:t>
      </w:r>
      <w:r w:rsidRPr="00B5579A">
        <w:rPr>
          <w:bCs/>
          <w:sz w:val="28"/>
          <w:szCs w:val="28"/>
          <w:lang w:val="en-US"/>
        </w:rPr>
        <w:t>C</w:t>
      </w:r>
      <w:r w:rsidRPr="00B5579A">
        <w:rPr>
          <w:bCs/>
          <w:sz w:val="28"/>
          <w:szCs w:val="28"/>
        </w:rPr>
        <w:t xml:space="preserve"># 2005 </w:t>
      </w:r>
      <w:r w:rsidRPr="00B5579A">
        <w:rPr>
          <w:bCs/>
          <w:sz w:val="28"/>
          <w:szCs w:val="28"/>
          <w:lang w:val="en-US"/>
        </w:rPr>
        <w:t>Express</w:t>
      </w:r>
      <w:r w:rsidRPr="00B5579A">
        <w:rPr>
          <w:bCs/>
          <w:sz w:val="28"/>
          <w:szCs w:val="28"/>
        </w:rPr>
        <w:t xml:space="preserve"> </w:t>
      </w:r>
      <w:r w:rsidRPr="00B5579A">
        <w:rPr>
          <w:bCs/>
          <w:sz w:val="28"/>
          <w:szCs w:val="28"/>
          <w:lang w:val="en-US"/>
        </w:rPr>
        <w:t>Edition</w:t>
      </w:r>
      <w:r w:rsidRPr="00B5579A">
        <w:rPr>
          <w:bCs/>
          <w:sz w:val="28"/>
          <w:szCs w:val="28"/>
        </w:rPr>
        <w:t xml:space="preserve">: </w:t>
      </w:r>
      <w:r w:rsidRPr="00B5579A">
        <w:rPr>
          <w:sz w:val="28"/>
          <w:szCs w:val="28"/>
        </w:rPr>
        <w:t>Учебно-методическое посо бие."– Омск: Изд-во СибАДИ, 2010.– 65 с.</w:t>
      </w:r>
    </w:p>
    <w:p w:rsidR="00921705" w:rsidRPr="00B5579A" w:rsidRDefault="00921705" w:rsidP="00953C41">
      <w:pPr>
        <w:spacing w:line="360" w:lineRule="auto"/>
        <w:rPr>
          <w:sz w:val="28"/>
          <w:szCs w:val="28"/>
        </w:rPr>
      </w:pPr>
      <w:r w:rsidRPr="00B5579A">
        <w:rPr>
          <w:sz w:val="28"/>
          <w:szCs w:val="28"/>
        </w:rPr>
        <w:br w:type="page"/>
      </w:r>
    </w:p>
    <w:p w:rsidR="00FE243C" w:rsidRDefault="00FE243C" w:rsidP="007D165B">
      <w:pPr>
        <w:spacing w:after="240" w:line="480" w:lineRule="auto"/>
        <w:jc w:val="center"/>
        <w:rPr>
          <w:sz w:val="28"/>
          <w:szCs w:val="28"/>
        </w:rPr>
        <w:sectPr w:rsidR="00FE243C" w:rsidSect="0090463D">
          <w:headerReference w:type="default" r:id="rId40"/>
          <w:pgSz w:w="11906" w:h="16838"/>
          <w:pgMar w:top="851" w:right="851" w:bottom="851" w:left="1701" w:header="709" w:footer="709" w:gutter="0"/>
          <w:pgNumType w:start="3"/>
          <w:cols w:space="708"/>
          <w:docGrid w:linePitch="360"/>
        </w:sectPr>
      </w:pPr>
    </w:p>
    <w:p w:rsidR="00FE243C" w:rsidRDefault="00AE71F8" w:rsidP="00586B26">
      <w:pPr>
        <w:spacing w:after="240"/>
        <w:jc w:val="right"/>
        <w:rPr>
          <w:sz w:val="28"/>
          <w:szCs w:val="28"/>
        </w:rPr>
        <w:sectPr w:rsidR="00FE243C" w:rsidSect="004E4226">
          <w:pgSz w:w="16838" w:h="11906" w:orient="landscape"/>
          <w:pgMar w:top="851" w:right="851" w:bottom="1701" w:left="851" w:header="709" w:footer="709" w:gutter="0"/>
          <w:pgNumType w:start="87"/>
          <w:cols w:space="708"/>
          <w:docGrid w:linePitch="360"/>
        </w:sectPr>
      </w:pPr>
      <w:r>
        <w:rPr>
          <w:sz w:val="28"/>
          <w:szCs w:val="28"/>
        </w:rPr>
        <w:lastRenderedPageBreak/>
        <w:t>ПРИЛОЖЕНИЕ 1</w:t>
      </w:r>
      <w:r w:rsidR="00586B26">
        <w:rPr>
          <w:noProof/>
          <w:sz w:val="28"/>
          <w:szCs w:val="28"/>
        </w:rPr>
        <w:drawing>
          <wp:inline distT="0" distB="0" distL="0" distR="0">
            <wp:extent cx="8930244" cy="4879199"/>
            <wp:effectExtent l="0" t="0" r="4445" b="0"/>
            <wp:docPr id="3" name="Рисунок 3" descr="C:\Users\Сергей\AppData\Local\Microsoft\Windows\INetCache\Content.Word\FgDZtGeWZ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Сергей\AppData\Local\Microsoft\Windows\INetCache\Content.Word\FgDZtGeWZrw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3762" cy="488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940" w:rsidRDefault="00E13940" w:rsidP="00556AE3">
      <w:pPr>
        <w:spacing w:after="24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AE71F8">
        <w:rPr>
          <w:sz w:val="28"/>
          <w:szCs w:val="28"/>
        </w:rPr>
        <w:t>2</w:t>
      </w:r>
    </w:p>
    <w:p w:rsidR="00243C80" w:rsidRDefault="00586B26" w:rsidP="00542BCB">
      <w:pPr>
        <w:spacing w:line="360" w:lineRule="auto"/>
        <w:jc w:val="center"/>
        <w:rPr>
          <w:noProof/>
        </w:rPr>
      </w:pPr>
      <w:r>
        <w:rPr>
          <w:noProof/>
          <w:sz w:val="28"/>
          <w:szCs w:val="28"/>
        </w:rPr>
        <w:drawing>
          <wp:inline distT="0" distB="0" distL="0" distR="0" wp14:anchorId="411C95BF" wp14:editId="00A9A5D8">
            <wp:extent cx="8490857" cy="4702827"/>
            <wp:effectExtent l="0" t="0" r="5715" b="2540"/>
            <wp:docPr id="4" name="Рисунок 4" descr="C:\Users\Сергей\AppData\Local\Microsoft\Windows\INetCache\Content.Word\USgJBIXGD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Сергей\AppData\Local\Microsoft\Windows\INetCache\Content.Word\USgJBIXGDcM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506" cy="471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C80" w:rsidRDefault="00243C80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br w:type="page"/>
      </w:r>
    </w:p>
    <w:p w:rsidR="00DC7465" w:rsidRDefault="00DC7465" w:rsidP="00DC7465">
      <w:pPr>
        <w:spacing w:after="240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ПРИЛОЖЕНИЕ </w:t>
      </w:r>
      <w:r w:rsidR="00AE71F8">
        <w:rPr>
          <w:bCs/>
          <w:sz w:val="28"/>
          <w:szCs w:val="28"/>
        </w:rPr>
        <w:t>3</w:t>
      </w:r>
    </w:p>
    <w:p w:rsidR="0093140B" w:rsidRPr="00DB26A1" w:rsidRDefault="00FC4133" w:rsidP="00110482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9606915" cy="3301365"/>
            <wp:effectExtent l="0" t="0" r="0" b="0"/>
            <wp:docPr id="6" name="Рисунок 6" descr="C:\Users\Сергей\AppData\Local\Microsoft\Windows\INetCache\Content.Word\b3R34J3LO9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ергей\AppData\Local\Microsoft\Windows\INetCache\Content.Word\b3R34J3LO9g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691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D04" w:rsidRPr="0093140B" w:rsidRDefault="0093140B" w:rsidP="00A40D04">
      <w:pPr>
        <w:spacing w:after="240"/>
        <w:jc w:val="right"/>
        <w:rPr>
          <w:sz w:val="28"/>
          <w:szCs w:val="28"/>
        </w:rPr>
      </w:pPr>
      <w:r>
        <w:rPr>
          <w:bCs/>
          <w:sz w:val="28"/>
          <w:szCs w:val="28"/>
        </w:rPr>
        <w:br w:type="page"/>
      </w:r>
      <w:r w:rsidR="00A40D04" w:rsidRPr="00B5579A">
        <w:rPr>
          <w:sz w:val="28"/>
          <w:szCs w:val="28"/>
        </w:rPr>
        <w:lastRenderedPageBreak/>
        <w:t xml:space="preserve">ПРИЛОЖЕНИЕ </w:t>
      </w:r>
      <w:r w:rsidR="00AE71F8">
        <w:rPr>
          <w:sz w:val="28"/>
          <w:szCs w:val="28"/>
        </w:rPr>
        <w:t>4</w:t>
      </w:r>
    </w:p>
    <w:p w:rsidR="00A40D04" w:rsidRDefault="00FC4133" w:rsidP="00DB26A1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8585860" cy="4499787"/>
            <wp:effectExtent l="0" t="0" r="5715" b="0"/>
            <wp:docPr id="15" name="Рисунок 15" descr="C:\Users\Сергей\AppData\Local\Microsoft\Windows\INetCache\Content.Word\T_FPP5Oal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Сергей\AppData\Local\Microsoft\Windows\INetCache\Content.Word\T_FPP5OalmU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4179" cy="45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57" w:rsidRDefault="007860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6AE3" w:rsidRDefault="00556AE3" w:rsidP="00786057">
      <w:pPr>
        <w:spacing w:line="360" w:lineRule="auto"/>
        <w:jc w:val="right"/>
        <w:rPr>
          <w:sz w:val="28"/>
          <w:szCs w:val="28"/>
        </w:rPr>
        <w:sectPr w:rsidR="00556AE3" w:rsidSect="004E4226">
          <w:pgSz w:w="16838" w:h="11906" w:orient="landscape"/>
          <w:pgMar w:top="851" w:right="851" w:bottom="1701" w:left="851" w:header="709" w:footer="709" w:gutter="0"/>
          <w:pgNumType w:start="88"/>
          <w:cols w:space="708"/>
          <w:docGrid w:linePitch="360"/>
        </w:sectPr>
      </w:pPr>
    </w:p>
    <w:p w:rsidR="00A86ACD" w:rsidRDefault="00AE71F8" w:rsidP="007860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5</w:t>
      </w:r>
    </w:p>
    <w:p w:rsidR="00786057" w:rsidRDefault="00786057" w:rsidP="00786057">
      <w:pPr>
        <w:pStyle w:val="ac"/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Тестирование </w:t>
      </w:r>
      <w:r w:rsidR="00FC4133" w:rsidRPr="00FC4133">
        <w:rPr>
          <w:sz w:val="28"/>
          <w:lang w:eastAsia="en-US"/>
        </w:rPr>
        <w:t>страницы</w:t>
      </w:r>
      <w:r w:rsidR="00FC4133" w:rsidRPr="00954003">
        <w:rPr>
          <w:lang w:eastAsia="en-US"/>
        </w:rPr>
        <w:t xml:space="preserve"> </w:t>
      </w:r>
      <w:r>
        <w:rPr>
          <w:sz w:val="28"/>
        </w:rPr>
        <w:t>«Авторизация»</w:t>
      </w:r>
    </w:p>
    <w:p w:rsidR="00786057" w:rsidRPr="00B5579A" w:rsidRDefault="00786057" w:rsidP="00786057">
      <w:pPr>
        <w:spacing w:line="360" w:lineRule="auto"/>
        <w:ind w:firstLine="708"/>
        <w:rPr>
          <w:sz w:val="28"/>
          <w:szCs w:val="28"/>
        </w:rPr>
      </w:pPr>
      <w:r w:rsidRPr="00B5579A">
        <w:rPr>
          <w:sz w:val="28"/>
          <w:szCs w:val="28"/>
        </w:rPr>
        <w:t xml:space="preserve">Таблица </w:t>
      </w:r>
      <w:r w:rsidR="00712315">
        <w:rPr>
          <w:sz w:val="28"/>
          <w:szCs w:val="28"/>
        </w:rPr>
        <w:t>15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3406"/>
        <w:gridCol w:w="5914"/>
      </w:tblGrid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Наименование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Описание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Test Case #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val="en-AU" w:eastAsia="en-US"/>
              </w:rPr>
              <w:t>TC</w:t>
            </w:r>
            <w:r>
              <w:rPr>
                <w:sz w:val="28"/>
                <w:lang w:eastAsia="en-US"/>
              </w:rPr>
              <w:t>_</w:t>
            </w:r>
            <w:r>
              <w:rPr>
                <w:sz w:val="28"/>
                <w:lang w:val="en-AU" w:eastAsia="en-US"/>
              </w:rPr>
              <w:t>UI</w:t>
            </w:r>
            <w:r>
              <w:rPr>
                <w:sz w:val="28"/>
                <w:lang w:eastAsia="en-US"/>
              </w:rPr>
              <w:t>_1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eastAsia="en-US"/>
              </w:rPr>
              <w:t>Приоритет теста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Высокий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Название тестирования/Имя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 xml:space="preserve">Проверка </w:t>
            </w:r>
            <w:r w:rsidR="00FC4133" w:rsidRPr="00FC4133">
              <w:rPr>
                <w:sz w:val="28"/>
                <w:lang w:eastAsia="en-US"/>
              </w:rPr>
              <w:t>страницы</w:t>
            </w:r>
            <w:r w:rsidR="00FC4133" w:rsidRPr="00954003">
              <w:rPr>
                <w:lang w:eastAsia="en-US"/>
              </w:rPr>
              <w:t xml:space="preserve"> </w:t>
            </w:r>
            <w:r>
              <w:rPr>
                <w:sz w:val="28"/>
                <w:lang w:eastAsia="en-US"/>
              </w:rPr>
              <w:t>авторизация при вводе неправильного пароля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Резюме испытания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FC4133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Проверка входа на сайт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Шаги тестирования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0F4651">
            <w:pPr>
              <w:pStyle w:val="ac"/>
              <w:numPr>
                <w:ilvl w:val="0"/>
                <w:numId w:val="8"/>
              </w:numPr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18"/>
                <w:lang w:eastAsia="en-US"/>
              </w:rPr>
            </w:pPr>
            <w:r>
              <w:rPr>
                <w:sz w:val="28"/>
                <w:lang w:eastAsia="en-US"/>
              </w:rPr>
              <w:t>Ввести логин</w:t>
            </w:r>
          </w:p>
          <w:p w:rsidR="00786057" w:rsidRDefault="00786057" w:rsidP="000F4651">
            <w:pPr>
              <w:pStyle w:val="ac"/>
              <w:numPr>
                <w:ilvl w:val="0"/>
                <w:numId w:val="8"/>
              </w:numPr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Ввести пароль</w:t>
            </w:r>
          </w:p>
          <w:p w:rsidR="00786057" w:rsidRDefault="00786057" w:rsidP="000F4651">
            <w:pPr>
              <w:pStyle w:val="ac"/>
              <w:numPr>
                <w:ilvl w:val="0"/>
                <w:numId w:val="8"/>
              </w:numPr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Нажать на кнопку Вход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Данные тестирования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Логин=</w:t>
            </w:r>
            <w:r>
              <w:rPr>
                <w:sz w:val="28"/>
                <w:lang w:val="en-US" w:eastAsia="en-US"/>
              </w:rPr>
              <w:t>Admin</w:t>
            </w:r>
          </w:p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Пароль=1234567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Ожидаемый результат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Сообщение об ошибке «Неправильное имя пользователя/пароль»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Фактический результат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FC4133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Сайт выдал</w:t>
            </w:r>
            <w:r w:rsidR="00786057">
              <w:rPr>
                <w:sz w:val="28"/>
                <w:lang w:eastAsia="en-US"/>
              </w:rPr>
              <w:t xml:space="preserve"> сообщение об ошибке «Неправильное имя пользователя/пароль»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Предпосылки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Постусловия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FC4133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Запрет на вход на сайт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Статус</w:t>
            </w:r>
          </w:p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(Pass/Fail)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Pass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Комментарии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-</w:t>
            </w:r>
          </w:p>
        </w:tc>
      </w:tr>
    </w:tbl>
    <w:p w:rsidR="00786057" w:rsidRDefault="00786057" w:rsidP="00786057">
      <w:pPr>
        <w:rPr>
          <w:color w:val="000000"/>
          <w:sz w:val="28"/>
          <w:szCs w:val="18"/>
        </w:rPr>
      </w:pPr>
    </w:p>
    <w:p w:rsidR="00786057" w:rsidRDefault="00786057" w:rsidP="00786057">
      <w:pPr>
        <w:pStyle w:val="ac"/>
        <w:spacing w:line="360" w:lineRule="auto"/>
        <w:ind w:firstLine="709"/>
        <w:jc w:val="center"/>
        <w:rPr>
          <w:sz w:val="28"/>
        </w:rPr>
      </w:pPr>
    </w:p>
    <w:p w:rsidR="00786057" w:rsidRDefault="00786057" w:rsidP="00786057">
      <w:pPr>
        <w:pStyle w:val="ac"/>
        <w:spacing w:line="360" w:lineRule="auto"/>
        <w:ind w:firstLine="709"/>
        <w:jc w:val="center"/>
        <w:rPr>
          <w:sz w:val="28"/>
        </w:rPr>
      </w:pPr>
    </w:p>
    <w:p w:rsidR="00786057" w:rsidRPr="00786057" w:rsidRDefault="00AE71F8" w:rsidP="00786057">
      <w:pPr>
        <w:pStyle w:val="ac"/>
        <w:spacing w:line="360" w:lineRule="auto"/>
        <w:ind w:firstLine="709"/>
        <w:jc w:val="right"/>
        <w:rPr>
          <w:b/>
          <w:sz w:val="28"/>
        </w:rPr>
      </w:pPr>
      <w:r>
        <w:rPr>
          <w:sz w:val="28"/>
          <w:szCs w:val="28"/>
        </w:rPr>
        <w:lastRenderedPageBreak/>
        <w:t>ПРОДОЛЖЕНИЕ ПРИЛОЖЕНИЯ 5</w:t>
      </w:r>
    </w:p>
    <w:p w:rsidR="00786057" w:rsidRDefault="00786057" w:rsidP="00786057">
      <w:pPr>
        <w:pStyle w:val="ac"/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Тестирование </w:t>
      </w:r>
      <w:r w:rsidR="00FC4133" w:rsidRPr="00FC4133">
        <w:rPr>
          <w:sz w:val="28"/>
          <w:lang w:eastAsia="en-US"/>
        </w:rPr>
        <w:t>страницы</w:t>
      </w:r>
      <w:r w:rsidR="00FC4133" w:rsidRPr="00954003">
        <w:rPr>
          <w:lang w:eastAsia="en-US"/>
        </w:rPr>
        <w:t xml:space="preserve"> </w:t>
      </w:r>
      <w:r>
        <w:rPr>
          <w:sz w:val="28"/>
        </w:rPr>
        <w:t>«Авторизация»</w:t>
      </w:r>
    </w:p>
    <w:p w:rsidR="00786057" w:rsidRPr="00B5579A" w:rsidRDefault="00786057" w:rsidP="00786057">
      <w:pPr>
        <w:spacing w:line="360" w:lineRule="auto"/>
        <w:ind w:firstLine="708"/>
        <w:rPr>
          <w:sz w:val="28"/>
          <w:szCs w:val="28"/>
        </w:rPr>
      </w:pPr>
      <w:r w:rsidRPr="00B5579A">
        <w:rPr>
          <w:sz w:val="28"/>
          <w:szCs w:val="28"/>
        </w:rPr>
        <w:t xml:space="preserve">Таблица </w:t>
      </w:r>
      <w:r w:rsidR="00712315">
        <w:rPr>
          <w:sz w:val="28"/>
          <w:szCs w:val="28"/>
          <w:lang w:val="en-US"/>
        </w:rPr>
        <w:t>16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3406"/>
        <w:gridCol w:w="5914"/>
      </w:tblGrid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Наименование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Описание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Test Case #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val="en-AU" w:eastAsia="en-US"/>
              </w:rPr>
              <w:t>TC</w:t>
            </w:r>
            <w:r>
              <w:rPr>
                <w:sz w:val="28"/>
                <w:lang w:eastAsia="en-US"/>
              </w:rPr>
              <w:t>_</w:t>
            </w:r>
            <w:r>
              <w:rPr>
                <w:sz w:val="28"/>
                <w:lang w:val="en-AU" w:eastAsia="en-US"/>
              </w:rPr>
              <w:t>UI</w:t>
            </w:r>
            <w:r>
              <w:rPr>
                <w:sz w:val="28"/>
                <w:lang w:eastAsia="en-US"/>
              </w:rPr>
              <w:t>_2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eastAsia="en-US"/>
              </w:rPr>
              <w:t>Приоритеттеста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Высокий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Название тестирования/Имя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 xml:space="preserve">Проверка </w:t>
            </w:r>
            <w:r w:rsidR="00FC4133" w:rsidRPr="00FC4133">
              <w:rPr>
                <w:sz w:val="28"/>
                <w:lang w:eastAsia="en-US"/>
              </w:rPr>
              <w:t>страницы</w:t>
            </w:r>
            <w:r w:rsidR="00FC4133" w:rsidRPr="00954003">
              <w:rPr>
                <w:lang w:eastAsia="en-US"/>
              </w:rPr>
              <w:t xml:space="preserve"> </w:t>
            </w:r>
            <w:r>
              <w:rPr>
                <w:sz w:val="28"/>
                <w:lang w:eastAsia="en-US"/>
              </w:rPr>
              <w:t>авторизация при вводе несуществующего логина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Резюме испытания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FC4133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Проверка входа на сайт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Шаги тестирования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0F4651">
            <w:pPr>
              <w:pStyle w:val="ac"/>
              <w:numPr>
                <w:ilvl w:val="0"/>
                <w:numId w:val="9"/>
              </w:numPr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18"/>
                <w:lang w:eastAsia="en-US"/>
              </w:rPr>
            </w:pPr>
            <w:r>
              <w:rPr>
                <w:sz w:val="28"/>
                <w:lang w:eastAsia="en-US"/>
              </w:rPr>
              <w:t>Ввести логин</w:t>
            </w:r>
          </w:p>
          <w:p w:rsidR="00786057" w:rsidRDefault="00786057" w:rsidP="000F4651">
            <w:pPr>
              <w:pStyle w:val="ac"/>
              <w:numPr>
                <w:ilvl w:val="0"/>
                <w:numId w:val="9"/>
              </w:numPr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Ввести пароль</w:t>
            </w:r>
          </w:p>
          <w:p w:rsidR="00786057" w:rsidRDefault="00786057" w:rsidP="000F4651">
            <w:pPr>
              <w:pStyle w:val="ac"/>
              <w:numPr>
                <w:ilvl w:val="0"/>
                <w:numId w:val="9"/>
              </w:numPr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Нажать на кнопку Вход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Данные тестирования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Логин=</w:t>
            </w:r>
            <w:r>
              <w:rPr>
                <w:sz w:val="28"/>
                <w:lang w:val="en-US" w:eastAsia="en-US"/>
              </w:rPr>
              <w:t>Student</w:t>
            </w:r>
          </w:p>
          <w:p w:rsidR="00786057" w:rsidRPr="005B0B71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eastAsia="en-US"/>
              </w:rPr>
              <w:t>Пароль=</w:t>
            </w:r>
            <w:r>
              <w:rPr>
                <w:sz w:val="28"/>
                <w:lang w:val="en-US" w:eastAsia="en-US"/>
              </w:rPr>
              <w:t>Admin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Ожидаемый результат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Сообщение об ошибке «Неправильное имя пользователя/пароль»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Фактический результат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FC4133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Сайт выдал</w:t>
            </w:r>
            <w:r w:rsidR="00786057">
              <w:rPr>
                <w:sz w:val="28"/>
                <w:lang w:eastAsia="en-US"/>
              </w:rPr>
              <w:t xml:space="preserve"> сообщение об ошибке «Неправильное имя пользователя/пароль»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Предпосылки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Постусловия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FC4133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Запрет на вход на сайт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Статус</w:t>
            </w:r>
          </w:p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(Pass/Fail)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Pass</w:t>
            </w:r>
          </w:p>
        </w:tc>
      </w:tr>
      <w:tr w:rsidR="00786057" w:rsidTr="00393940"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Комментарии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-</w:t>
            </w:r>
          </w:p>
        </w:tc>
      </w:tr>
    </w:tbl>
    <w:p w:rsidR="00786057" w:rsidRDefault="00786057" w:rsidP="00786057">
      <w:pPr>
        <w:pStyle w:val="ac"/>
        <w:spacing w:line="360" w:lineRule="auto"/>
        <w:ind w:firstLine="709"/>
        <w:jc w:val="center"/>
        <w:rPr>
          <w:sz w:val="28"/>
        </w:rPr>
      </w:pPr>
    </w:p>
    <w:p w:rsidR="00786057" w:rsidRDefault="00786057" w:rsidP="00786057">
      <w:pPr>
        <w:pStyle w:val="ac"/>
        <w:spacing w:line="360" w:lineRule="auto"/>
        <w:ind w:firstLine="709"/>
        <w:jc w:val="center"/>
        <w:rPr>
          <w:sz w:val="28"/>
        </w:rPr>
      </w:pPr>
    </w:p>
    <w:p w:rsidR="00786057" w:rsidRDefault="00786057" w:rsidP="00786057">
      <w:pPr>
        <w:pStyle w:val="ac"/>
        <w:spacing w:line="360" w:lineRule="auto"/>
        <w:ind w:firstLine="709"/>
        <w:jc w:val="center"/>
        <w:rPr>
          <w:sz w:val="28"/>
        </w:rPr>
      </w:pPr>
    </w:p>
    <w:p w:rsidR="00786057" w:rsidRPr="00AE71F8" w:rsidRDefault="00AE71F8" w:rsidP="00786057">
      <w:pPr>
        <w:pStyle w:val="ac"/>
        <w:spacing w:line="360" w:lineRule="auto"/>
        <w:ind w:firstLine="709"/>
        <w:jc w:val="right"/>
        <w:rPr>
          <w:b/>
          <w:sz w:val="28"/>
          <w:lang w:val="en-US"/>
        </w:rPr>
      </w:pPr>
      <w:r>
        <w:rPr>
          <w:sz w:val="28"/>
          <w:szCs w:val="28"/>
        </w:rPr>
        <w:lastRenderedPageBreak/>
        <w:t>ПРОДОЛЖЕНИЕ ПРИЛОЖЕНИЯ 5</w:t>
      </w:r>
    </w:p>
    <w:p w:rsidR="00786057" w:rsidRDefault="00786057" w:rsidP="00786057">
      <w:pPr>
        <w:pStyle w:val="ac"/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Тестирование </w:t>
      </w:r>
      <w:r w:rsidR="00FC4133" w:rsidRPr="00FC4133">
        <w:rPr>
          <w:sz w:val="28"/>
          <w:lang w:eastAsia="en-US"/>
        </w:rPr>
        <w:t>страницы</w:t>
      </w:r>
      <w:r w:rsidR="00FC4133" w:rsidRPr="00954003">
        <w:rPr>
          <w:lang w:eastAsia="en-US"/>
        </w:rPr>
        <w:t xml:space="preserve"> </w:t>
      </w:r>
      <w:r>
        <w:rPr>
          <w:sz w:val="28"/>
        </w:rPr>
        <w:t>«Авторизация»</w:t>
      </w:r>
    </w:p>
    <w:p w:rsidR="00786057" w:rsidRPr="00B5579A" w:rsidRDefault="00786057" w:rsidP="00786057">
      <w:pPr>
        <w:spacing w:line="360" w:lineRule="auto"/>
        <w:ind w:firstLine="708"/>
        <w:rPr>
          <w:sz w:val="28"/>
          <w:szCs w:val="28"/>
        </w:rPr>
      </w:pPr>
      <w:r w:rsidRPr="00B5579A">
        <w:rPr>
          <w:sz w:val="28"/>
          <w:szCs w:val="28"/>
        </w:rPr>
        <w:t xml:space="preserve">Таблица </w:t>
      </w:r>
      <w:r w:rsidR="00712315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7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3423"/>
        <w:gridCol w:w="5897"/>
      </w:tblGrid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Наименование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Описание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Test Case #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val="en-AU" w:eastAsia="en-US"/>
              </w:rPr>
              <w:t>TC</w:t>
            </w:r>
            <w:r>
              <w:rPr>
                <w:sz w:val="28"/>
                <w:lang w:eastAsia="en-US"/>
              </w:rPr>
              <w:t>_</w:t>
            </w:r>
            <w:r>
              <w:rPr>
                <w:sz w:val="28"/>
                <w:lang w:val="en-AU" w:eastAsia="en-US"/>
              </w:rPr>
              <w:t>UI</w:t>
            </w:r>
            <w:r>
              <w:rPr>
                <w:sz w:val="28"/>
                <w:lang w:eastAsia="en-US"/>
              </w:rPr>
              <w:t>_3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eastAsia="en-US"/>
              </w:rPr>
              <w:t>Приоритет теста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Высокий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Название тестирования/Имя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 xml:space="preserve">Проверка </w:t>
            </w:r>
            <w:r w:rsidR="00FC4133" w:rsidRPr="00FC4133">
              <w:rPr>
                <w:sz w:val="28"/>
                <w:lang w:eastAsia="en-US"/>
              </w:rPr>
              <w:t>страницы</w:t>
            </w:r>
            <w:r w:rsidR="00FC4133" w:rsidRPr="00954003">
              <w:rPr>
                <w:lang w:eastAsia="en-US"/>
              </w:rPr>
              <w:t xml:space="preserve"> </w:t>
            </w:r>
            <w:r>
              <w:rPr>
                <w:sz w:val="28"/>
                <w:lang w:eastAsia="en-US"/>
              </w:rPr>
              <w:t>авторизация с правильным логином и паролем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Резюме испытания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Проверка вх</w:t>
            </w:r>
            <w:r w:rsidR="00FC4133">
              <w:rPr>
                <w:sz w:val="28"/>
                <w:lang w:eastAsia="en-US"/>
              </w:rPr>
              <w:t>ода на сайт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Шаги тестирования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0F4651">
            <w:pPr>
              <w:pStyle w:val="ac"/>
              <w:numPr>
                <w:ilvl w:val="0"/>
                <w:numId w:val="10"/>
              </w:numPr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18"/>
                <w:lang w:eastAsia="en-US"/>
              </w:rPr>
            </w:pPr>
            <w:r>
              <w:rPr>
                <w:sz w:val="28"/>
                <w:lang w:eastAsia="en-US"/>
              </w:rPr>
              <w:t>Ввести логин</w:t>
            </w:r>
          </w:p>
          <w:p w:rsidR="00786057" w:rsidRDefault="00786057" w:rsidP="000F4651">
            <w:pPr>
              <w:pStyle w:val="ac"/>
              <w:numPr>
                <w:ilvl w:val="0"/>
                <w:numId w:val="10"/>
              </w:numPr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Ввести пароль</w:t>
            </w:r>
          </w:p>
          <w:p w:rsidR="00786057" w:rsidRDefault="00786057" w:rsidP="000F4651">
            <w:pPr>
              <w:pStyle w:val="ac"/>
              <w:numPr>
                <w:ilvl w:val="0"/>
                <w:numId w:val="10"/>
              </w:numPr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Нажать на кнопку Вход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Данные тестирования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Логин=</w:t>
            </w:r>
            <w:r>
              <w:t xml:space="preserve"> </w:t>
            </w:r>
            <w:r w:rsidRPr="00C864A7">
              <w:rPr>
                <w:sz w:val="28"/>
                <w:lang w:eastAsia="en-US"/>
              </w:rPr>
              <w:t>glss2fa@gmail.com</w:t>
            </w:r>
          </w:p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eastAsia="en-US"/>
              </w:rPr>
              <w:t>Пароль=</w:t>
            </w:r>
            <w:r>
              <w:t xml:space="preserve"> </w:t>
            </w:r>
            <w:r w:rsidRPr="00C864A7">
              <w:rPr>
                <w:sz w:val="28"/>
                <w:lang w:eastAsia="en-US"/>
              </w:rPr>
              <w:t>quNX9fBR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Ожидаемый результат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FC4133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Вход администратора на сайт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Фактический результат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 xml:space="preserve">Вход администратора </w:t>
            </w:r>
            <w:r w:rsidR="00FC4133">
              <w:rPr>
                <w:sz w:val="28"/>
                <w:lang w:eastAsia="en-US"/>
              </w:rPr>
              <w:t>на сайт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Предпосылки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Постусловия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 xml:space="preserve">Отображение </w:t>
            </w:r>
            <w:r w:rsidR="00FC4133">
              <w:rPr>
                <w:sz w:val="28"/>
                <w:lang w:eastAsia="en-US"/>
              </w:rPr>
              <w:t>страницы администрирования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Статус</w:t>
            </w:r>
          </w:p>
          <w:p w:rsidR="00786057" w:rsidRDefault="00786057" w:rsidP="00393940">
            <w:pPr>
              <w:pStyle w:val="ac"/>
              <w:spacing w:before="0" w:beforeAutospacing="0" w:after="0" w:afterAutospacing="0"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(Pass/Fail)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Pass</w:t>
            </w:r>
          </w:p>
        </w:tc>
      </w:tr>
      <w:tr w:rsidR="00786057" w:rsidTr="00393940"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Комментарии</w:t>
            </w:r>
          </w:p>
        </w:tc>
        <w:tc>
          <w:tcPr>
            <w:tcW w:w="5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6057" w:rsidRDefault="00786057" w:rsidP="00393940">
            <w:pPr>
              <w:pStyle w:val="ac"/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-</w:t>
            </w:r>
          </w:p>
        </w:tc>
      </w:tr>
    </w:tbl>
    <w:p w:rsidR="00786057" w:rsidRDefault="00786057" w:rsidP="00786057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786057" w:rsidRPr="00EC5CAF" w:rsidRDefault="00786057" w:rsidP="00786057">
      <w:pPr>
        <w:spacing w:line="360" w:lineRule="auto"/>
        <w:ind w:firstLine="567"/>
        <w:rPr>
          <w:sz w:val="28"/>
          <w:szCs w:val="28"/>
        </w:rPr>
      </w:pPr>
    </w:p>
    <w:sectPr w:rsidR="00786057" w:rsidRPr="00EC5CAF" w:rsidSect="004E4226">
      <w:pgSz w:w="11906" w:h="16838"/>
      <w:pgMar w:top="851" w:right="851" w:bottom="851" w:left="1701" w:header="709" w:footer="709" w:gutter="0"/>
      <w:pgNumType w:start="9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2952" w:rsidRDefault="005B2952" w:rsidP="00B45EB9">
      <w:r>
        <w:separator/>
      </w:r>
    </w:p>
  </w:endnote>
  <w:endnote w:type="continuationSeparator" w:id="0">
    <w:p w:rsidR="005B2952" w:rsidRDefault="005B2952" w:rsidP="00B45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">
    <w:altName w:val="Times New Roman"/>
    <w:panose1 w:val="00000000000000000000"/>
    <w:charset w:val="00"/>
    <w:family w:val="roman"/>
    <w:notTrueType/>
    <w:pitch w:val="default"/>
  </w:font>
  <w:font w:name="FreeSans">
    <w:charset w:val="00"/>
    <w:family w:val="swiss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2952" w:rsidRDefault="005B2952" w:rsidP="00B45EB9">
      <w:r>
        <w:separator/>
      </w:r>
    </w:p>
  </w:footnote>
  <w:footnote w:type="continuationSeparator" w:id="0">
    <w:p w:rsidR="005B2952" w:rsidRDefault="005B2952" w:rsidP="00B45E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1272357"/>
    </w:sdtPr>
    <w:sdtEndPr>
      <w:rPr>
        <w:sz w:val="28"/>
        <w:szCs w:val="28"/>
      </w:rPr>
    </w:sdtEndPr>
    <w:sdtContent>
      <w:p w:rsidR="00020DFF" w:rsidRPr="0090463D" w:rsidRDefault="00020DFF" w:rsidP="001F0E44">
        <w:pPr>
          <w:pStyle w:val="a3"/>
          <w:jc w:val="center"/>
          <w:rPr>
            <w:sz w:val="28"/>
            <w:szCs w:val="28"/>
            <w:lang w:val="en-US"/>
          </w:rPr>
        </w:pPr>
        <w:r w:rsidRPr="001F0E44">
          <w:rPr>
            <w:sz w:val="28"/>
            <w:szCs w:val="28"/>
          </w:rPr>
          <w:fldChar w:fldCharType="begin"/>
        </w:r>
        <w:r w:rsidRPr="001F0E44">
          <w:rPr>
            <w:sz w:val="28"/>
            <w:szCs w:val="28"/>
          </w:rPr>
          <w:instrText xml:space="preserve"> PAGE   \* MERGEFORMAT </w:instrText>
        </w:r>
        <w:r w:rsidRPr="001F0E44">
          <w:rPr>
            <w:sz w:val="28"/>
            <w:szCs w:val="28"/>
          </w:rPr>
          <w:fldChar w:fldCharType="separate"/>
        </w:r>
        <w:r w:rsidR="004E4226">
          <w:rPr>
            <w:noProof/>
            <w:sz w:val="28"/>
            <w:szCs w:val="28"/>
          </w:rPr>
          <w:t>84</w:t>
        </w:r>
        <w:r w:rsidRPr="001F0E44">
          <w:rPr>
            <w:noProof/>
            <w:sz w:val="28"/>
            <w:szCs w:val="28"/>
          </w:rPr>
          <w:fldChar w:fldCharType="end"/>
        </w:r>
      </w:p>
      <w:p w:rsidR="00020DFF" w:rsidRDefault="004E4226" w:rsidP="00101E1A">
        <w:pPr>
          <w:pStyle w:val="a3"/>
          <w:spacing w:line="360" w:lineRule="auto"/>
          <w:jc w:val="center"/>
        </w:pPr>
        <w:r>
          <w:t>2.СКП П</w:t>
        </w:r>
        <w:r w:rsidR="00020DFF">
          <w:t xml:space="preserve"> 0001-01 81 06 </w:t>
        </w:r>
      </w:p>
      <w:p w:rsidR="00020DFF" w:rsidRPr="00891E33" w:rsidRDefault="00020DFF" w:rsidP="001F0E44">
        <w:pPr>
          <w:pStyle w:val="a3"/>
          <w:jc w:val="center"/>
          <w:rPr>
            <w:sz w:val="28"/>
            <w:szCs w:val="28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B1256"/>
    <w:multiLevelType w:val="multilevel"/>
    <w:tmpl w:val="55BEAE48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8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15185C77"/>
    <w:multiLevelType w:val="hybridMultilevel"/>
    <w:tmpl w:val="07C43320"/>
    <w:lvl w:ilvl="0" w:tplc="ED903DA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D718E7"/>
    <w:multiLevelType w:val="hybridMultilevel"/>
    <w:tmpl w:val="2C004704"/>
    <w:lvl w:ilvl="0" w:tplc="86FACA30">
      <w:start w:val="1"/>
      <w:numFmt w:val="decimal"/>
      <w:lvlText w:val="%1)"/>
      <w:lvlJc w:val="left"/>
      <w:pPr>
        <w:ind w:left="394" w:hanging="360"/>
      </w:pPr>
    </w:lvl>
    <w:lvl w:ilvl="1" w:tplc="04190019">
      <w:start w:val="1"/>
      <w:numFmt w:val="lowerLetter"/>
      <w:lvlText w:val="%2."/>
      <w:lvlJc w:val="left"/>
      <w:pPr>
        <w:ind w:left="1114" w:hanging="360"/>
      </w:pPr>
    </w:lvl>
    <w:lvl w:ilvl="2" w:tplc="0419001B">
      <w:start w:val="1"/>
      <w:numFmt w:val="lowerRoman"/>
      <w:lvlText w:val="%3."/>
      <w:lvlJc w:val="right"/>
      <w:pPr>
        <w:ind w:left="1834" w:hanging="180"/>
      </w:pPr>
    </w:lvl>
    <w:lvl w:ilvl="3" w:tplc="0419000F">
      <w:start w:val="1"/>
      <w:numFmt w:val="decimal"/>
      <w:lvlText w:val="%4."/>
      <w:lvlJc w:val="left"/>
      <w:pPr>
        <w:ind w:left="2554" w:hanging="360"/>
      </w:pPr>
    </w:lvl>
    <w:lvl w:ilvl="4" w:tplc="04190019">
      <w:start w:val="1"/>
      <w:numFmt w:val="lowerLetter"/>
      <w:lvlText w:val="%5."/>
      <w:lvlJc w:val="left"/>
      <w:pPr>
        <w:ind w:left="3274" w:hanging="360"/>
      </w:pPr>
    </w:lvl>
    <w:lvl w:ilvl="5" w:tplc="0419001B">
      <w:start w:val="1"/>
      <w:numFmt w:val="lowerRoman"/>
      <w:lvlText w:val="%6."/>
      <w:lvlJc w:val="right"/>
      <w:pPr>
        <w:ind w:left="3994" w:hanging="180"/>
      </w:pPr>
    </w:lvl>
    <w:lvl w:ilvl="6" w:tplc="0419000F">
      <w:start w:val="1"/>
      <w:numFmt w:val="decimal"/>
      <w:lvlText w:val="%7."/>
      <w:lvlJc w:val="left"/>
      <w:pPr>
        <w:ind w:left="4714" w:hanging="360"/>
      </w:pPr>
    </w:lvl>
    <w:lvl w:ilvl="7" w:tplc="04190019">
      <w:start w:val="1"/>
      <w:numFmt w:val="lowerLetter"/>
      <w:lvlText w:val="%8."/>
      <w:lvlJc w:val="left"/>
      <w:pPr>
        <w:ind w:left="5434" w:hanging="360"/>
      </w:pPr>
    </w:lvl>
    <w:lvl w:ilvl="8" w:tplc="0419001B">
      <w:start w:val="1"/>
      <w:numFmt w:val="lowerRoman"/>
      <w:lvlText w:val="%9."/>
      <w:lvlJc w:val="right"/>
      <w:pPr>
        <w:ind w:left="6154" w:hanging="180"/>
      </w:pPr>
    </w:lvl>
  </w:abstractNum>
  <w:abstractNum w:abstractNumId="3" w15:restartNumberingAfterBreak="0">
    <w:nsid w:val="197C55D3"/>
    <w:multiLevelType w:val="hybridMultilevel"/>
    <w:tmpl w:val="AC5A8330"/>
    <w:lvl w:ilvl="0" w:tplc="ED903DA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17466F"/>
    <w:multiLevelType w:val="hybridMultilevel"/>
    <w:tmpl w:val="32381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40DF8"/>
    <w:multiLevelType w:val="hybridMultilevel"/>
    <w:tmpl w:val="E0D04928"/>
    <w:lvl w:ilvl="0" w:tplc="B28E6FB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40321DA"/>
    <w:multiLevelType w:val="hybridMultilevel"/>
    <w:tmpl w:val="1FF691F6"/>
    <w:lvl w:ilvl="0" w:tplc="F22AF8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4765C88"/>
    <w:multiLevelType w:val="multilevel"/>
    <w:tmpl w:val="39EEF1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357A20"/>
    <w:multiLevelType w:val="hybridMultilevel"/>
    <w:tmpl w:val="2C004704"/>
    <w:lvl w:ilvl="0" w:tplc="86FACA30">
      <w:start w:val="1"/>
      <w:numFmt w:val="decimal"/>
      <w:lvlText w:val="%1)"/>
      <w:lvlJc w:val="left"/>
      <w:pPr>
        <w:ind w:left="394" w:hanging="360"/>
      </w:pPr>
    </w:lvl>
    <w:lvl w:ilvl="1" w:tplc="04190019">
      <w:start w:val="1"/>
      <w:numFmt w:val="lowerLetter"/>
      <w:lvlText w:val="%2."/>
      <w:lvlJc w:val="left"/>
      <w:pPr>
        <w:ind w:left="1114" w:hanging="360"/>
      </w:pPr>
    </w:lvl>
    <w:lvl w:ilvl="2" w:tplc="0419001B">
      <w:start w:val="1"/>
      <w:numFmt w:val="lowerRoman"/>
      <w:lvlText w:val="%3."/>
      <w:lvlJc w:val="right"/>
      <w:pPr>
        <w:ind w:left="1834" w:hanging="180"/>
      </w:pPr>
    </w:lvl>
    <w:lvl w:ilvl="3" w:tplc="0419000F">
      <w:start w:val="1"/>
      <w:numFmt w:val="decimal"/>
      <w:lvlText w:val="%4."/>
      <w:lvlJc w:val="left"/>
      <w:pPr>
        <w:ind w:left="2554" w:hanging="360"/>
      </w:pPr>
    </w:lvl>
    <w:lvl w:ilvl="4" w:tplc="04190019">
      <w:start w:val="1"/>
      <w:numFmt w:val="lowerLetter"/>
      <w:lvlText w:val="%5."/>
      <w:lvlJc w:val="left"/>
      <w:pPr>
        <w:ind w:left="3274" w:hanging="360"/>
      </w:pPr>
    </w:lvl>
    <w:lvl w:ilvl="5" w:tplc="0419001B">
      <w:start w:val="1"/>
      <w:numFmt w:val="lowerRoman"/>
      <w:lvlText w:val="%6."/>
      <w:lvlJc w:val="right"/>
      <w:pPr>
        <w:ind w:left="3994" w:hanging="180"/>
      </w:pPr>
    </w:lvl>
    <w:lvl w:ilvl="6" w:tplc="0419000F">
      <w:start w:val="1"/>
      <w:numFmt w:val="decimal"/>
      <w:lvlText w:val="%7."/>
      <w:lvlJc w:val="left"/>
      <w:pPr>
        <w:ind w:left="4714" w:hanging="360"/>
      </w:pPr>
    </w:lvl>
    <w:lvl w:ilvl="7" w:tplc="04190019">
      <w:start w:val="1"/>
      <w:numFmt w:val="lowerLetter"/>
      <w:lvlText w:val="%8."/>
      <w:lvlJc w:val="left"/>
      <w:pPr>
        <w:ind w:left="5434" w:hanging="360"/>
      </w:pPr>
    </w:lvl>
    <w:lvl w:ilvl="8" w:tplc="0419001B">
      <w:start w:val="1"/>
      <w:numFmt w:val="lowerRoman"/>
      <w:lvlText w:val="%9."/>
      <w:lvlJc w:val="right"/>
      <w:pPr>
        <w:ind w:left="6154" w:hanging="180"/>
      </w:pPr>
    </w:lvl>
  </w:abstractNum>
  <w:abstractNum w:abstractNumId="9" w15:restartNumberingAfterBreak="0">
    <w:nsid w:val="3AA86E15"/>
    <w:multiLevelType w:val="hybridMultilevel"/>
    <w:tmpl w:val="2C004704"/>
    <w:lvl w:ilvl="0" w:tplc="86FACA30">
      <w:start w:val="1"/>
      <w:numFmt w:val="decimal"/>
      <w:lvlText w:val="%1)"/>
      <w:lvlJc w:val="left"/>
      <w:pPr>
        <w:ind w:left="394" w:hanging="360"/>
      </w:pPr>
    </w:lvl>
    <w:lvl w:ilvl="1" w:tplc="04190019">
      <w:start w:val="1"/>
      <w:numFmt w:val="lowerLetter"/>
      <w:lvlText w:val="%2."/>
      <w:lvlJc w:val="left"/>
      <w:pPr>
        <w:ind w:left="1114" w:hanging="360"/>
      </w:pPr>
    </w:lvl>
    <w:lvl w:ilvl="2" w:tplc="0419001B">
      <w:start w:val="1"/>
      <w:numFmt w:val="lowerRoman"/>
      <w:lvlText w:val="%3."/>
      <w:lvlJc w:val="right"/>
      <w:pPr>
        <w:ind w:left="1834" w:hanging="180"/>
      </w:pPr>
    </w:lvl>
    <w:lvl w:ilvl="3" w:tplc="0419000F">
      <w:start w:val="1"/>
      <w:numFmt w:val="decimal"/>
      <w:lvlText w:val="%4."/>
      <w:lvlJc w:val="left"/>
      <w:pPr>
        <w:ind w:left="2554" w:hanging="360"/>
      </w:pPr>
    </w:lvl>
    <w:lvl w:ilvl="4" w:tplc="04190019">
      <w:start w:val="1"/>
      <w:numFmt w:val="lowerLetter"/>
      <w:lvlText w:val="%5."/>
      <w:lvlJc w:val="left"/>
      <w:pPr>
        <w:ind w:left="3274" w:hanging="360"/>
      </w:pPr>
    </w:lvl>
    <w:lvl w:ilvl="5" w:tplc="0419001B">
      <w:start w:val="1"/>
      <w:numFmt w:val="lowerRoman"/>
      <w:lvlText w:val="%6."/>
      <w:lvlJc w:val="right"/>
      <w:pPr>
        <w:ind w:left="3994" w:hanging="180"/>
      </w:pPr>
    </w:lvl>
    <w:lvl w:ilvl="6" w:tplc="0419000F">
      <w:start w:val="1"/>
      <w:numFmt w:val="decimal"/>
      <w:lvlText w:val="%7."/>
      <w:lvlJc w:val="left"/>
      <w:pPr>
        <w:ind w:left="4714" w:hanging="360"/>
      </w:pPr>
    </w:lvl>
    <w:lvl w:ilvl="7" w:tplc="04190019">
      <w:start w:val="1"/>
      <w:numFmt w:val="lowerLetter"/>
      <w:lvlText w:val="%8."/>
      <w:lvlJc w:val="left"/>
      <w:pPr>
        <w:ind w:left="5434" w:hanging="360"/>
      </w:pPr>
    </w:lvl>
    <w:lvl w:ilvl="8" w:tplc="0419001B">
      <w:start w:val="1"/>
      <w:numFmt w:val="lowerRoman"/>
      <w:lvlText w:val="%9."/>
      <w:lvlJc w:val="right"/>
      <w:pPr>
        <w:ind w:left="6154" w:hanging="180"/>
      </w:pPr>
    </w:lvl>
  </w:abstractNum>
  <w:abstractNum w:abstractNumId="10" w15:restartNumberingAfterBreak="0">
    <w:nsid w:val="4653267D"/>
    <w:multiLevelType w:val="multilevel"/>
    <w:tmpl w:val="98463768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4AB83EAB"/>
    <w:multiLevelType w:val="multilevel"/>
    <w:tmpl w:val="F0582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7E5610"/>
    <w:multiLevelType w:val="singleLevel"/>
    <w:tmpl w:val="4126B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</w:rPr>
    </w:lvl>
  </w:abstractNum>
  <w:abstractNum w:abstractNumId="13" w15:restartNumberingAfterBreak="0">
    <w:nsid w:val="5CC124FB"/>
    <w:multiLevelType w:val="multilevel"/>
    <w:tmpl w:val="B8A659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3737896"/>
    <w:multiLevelType w:val="multilevel"/>
    <w:tmpl w:val="AF24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5103FC4"/>
    <w:multiLevelType w:val="multilevel"/>
    <w:tmpl w:val="F0582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ED5736"/>
    <w:multiLevelType w:val="multilevel"/>
    <w:tmpl w:val="031490C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15"/>
  </w:num>
  <w:num w:numId="13">
    <w:abstractNumId w:val="12"/>
  </w:num>
  <w:num w:numId="14">
    <w:abstractNumId w:val="13"/>
  </w:num>
  <w:num w:numId="15">
    <w:abstractNumId w:val="7"/>
  </w:num>
  <w:num w:numId="16">
    <w:abstractNumId w:val="16"/>
  </w:num>
  <w:num w:numId="17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proofState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45C"/>
    <w:rsid w:val="00001106"/>
    <w:rsid w:val="0000204D"/>
    <w:rsid w:val="00002265"/>
    <w:rsid w:val="00002374"/>
    <w:rsid w:val="0000370B"/>
    <w:rsid w:val="00006E9C"/>
    <w:rsid w:val="00006F0E"/>
    <w:rsid w:val="0000748E"/>
    <w:rsid w:val="000105CD"/>
    <w:rsid w:val="00010754"/>
    <w:rsid w:val="00014CA3"/>
    <w:rsid w:val="00016971"/>
    <w:rsid w:val="00020679"/>
    <w:rsid w:val="00020DFF"/>
    <w:rsid w:val="00025FB6"/>
    <w:rsid w:val="0002756E"/>
    <w:rsid w:val="0002797D"/>
    <w:rsid w:val="00030A43"/>
    <w:rsid w:val="0003108F"/>
    <w:rsid w:val="0003414C"/>
    <w:rsid w:val="000363B2"/>
    <w:rsid w:val="00037139"/>
    <w:rsid w:val="00041133"/>
    <w:rsid w:val="00041785"/>
    <w:rsid w:val="000429D9"/>
    <w:rsid w:val="00042B4D"/>
    <w:rsid w:val="00042C39"/>
    <w:rsid w:val="00044036"/>
    <w:rsid w:val="000442B6"/>
    <w:rsid w:val="00044558"/>
    <w:rsid w:val="00045F9C"/>
    <w:rsid w:val="00046978"/>
    <w:rsid w:val="0004747C"/>
    <w:rsid w:val="00047DD8"/>
    <w:rsid w:val="00050057"/>
    <w:rsid w:val="00050BEA"/>
    <w:rsid w:val="00051358"/>
    <w:rsid w:val="0005231D"/>
    <w:rsid w:val="000531AB"/>
    <w:rsid w:val="00055818"/>
    <w:rsid w:val="000571F8"/>
    <w:rsid w:val="000618BF"/>
    <w:rsid w:val="0006745B"/>
    <w:rsid w:val="000677D8"/>
    <w:rsid w:val="0007097F"/>
    <w:rsid w:val="00070E32"/>
    <w:rsid w:val="00071917"/>
    <w:rsid w:val="000728F5"/>
    <w:rsid w:val="00073904"/>
    <w:rsid w:val="00073E8F"/>
    <w:rsid w:val="00074A4A"/>
    <w:rsid w:val="00077762"/>
    <w:rsid w:val="00077C63"/>
    <w:rsid w:val="00080255"/>
    <w:rsid w:val="00080AF8"/>
    <w:rsid w:val="0008234D"/>
    <w:rsid w:val="00082767"/>
    <w:rsid w:val="000828C2"/>
    <w:rsid w:val="00085334"/>
    <w:rsid w:val="00090E97"/>
    <w:rsid w:val="0009115F"/>
    <w:rsid w:val="000911AB"/>
    <w:rsid w:val="000936FC"/>
    <w:rsid w:val="00094D7F"/>
    <w:rsid w:val="00095510"/>
    <w:rsid w:val="00096456"/>
    <w:rsid w:val="00096D5D"/>
    <w:rsid w:val="000970A3"/>
    <w:rsid w:val="000A05D8"/>
    <w:rsid w:val="000A0D95"/>
    <w:rsid w:val="000A13F7"/>
    <w:rsid w:val="000A16CA"/>
    <w:rsid w:val="000A206F"/>
    <w:rsid w:val="000A3A45"/>
    <w:rsid w:val="000A5060"/>
    <w:rsid w:val="000A7728"/>
    <w:rsid w:val="000A7A94"/>
    <w:rsid w:val="000A7B9B"/>
    <w:rsid w:val="000B2BB7"/>
    <w:rsid w:val="000B3006"/>
    <w:rsid w:val="000B38C2"/>
    <w:rsid w:val="000B4E41"/>
    <w:rsid w:val="000C0235"/>
    <w:rsid w:val="000C0E4F"/>
    <w:rsid w:val="000C1A1F"/>
    <w:rsid w:val="000C2AA1"/>
    <w:rsid w:val="000C3EC8"/>
    <w:rsid w:val="000C745C"/>
    <w:rsid w:val="000D08C9"/>
    <w:rsid w:val="000D298B"/>
    <w:rsid w:val="000D4FBC"/>
    <w:rsid w:val="000D5B47"/>
    <w:rsid w:val="000E09D3"/>
    <w:rsid w:val="000E14ED"/>
    <w:rsid w:val="000E1C13"/>
    <w:rsid w:val="000E33CD"/>
    <w:rsid w:val="000E3DD9"/>
    <w:rsid w:val="000E3E8E"/>
    <w:rsid w:val="000E6ADC"/>
    <w:rsid w:val="000E6FB5"/>
    <w:rsid w:val="000E6FE0"/>
    <w:rsid w:val="000E70F8"/>
    <w:rsid w:val="000F302E"/>
    <w:rsid w:val="000F4651"/>
    <w:rsid w:val="000F47AE"/>
    <w:rsid w:val="000F60D3"/>
    <w:rsid w:val="000F70E3"/>
    <w:rsid w:val="000F7121"/>
    <w:rsid w:val="00100E85"/>
    <w:rsid w:val="00101564"/>
    <w:rsid w:val="00101E1A"/>
    <w:rsid w:val="00102511"/>
    <w:rsid w:val="001027E2"/>
    <w:rsid w:val="00103B63"/>
    <w:rsid w:val="00104D85"/>
    <w:rsid w:val="0011033A"/>
    <w:rsid w:val="00110482"/>
    <w:rsid w:val="00112E47"/>
    <w:rsid w:val="00115628"/>
    <w:rsid w:val="001165AD"/>
    <w:rsid w:val="001165C1"/>
    <w:rsid w:val="00116E72"/>
    <w:rsid w:val="0011709B"/>
    <w:rsid w:val="0011788F"/>
    <w:rsid w:val="00121719"/>
    <w:rsid w:val="0012246A"/>
    <w:rsid w:val="00126B19"/>
    <w:rsid w:val="00126E52"/>
    <w:rsid w:val="00133D48"/>
    <w:rsid w:val="001348C4"/>
    <w:rsid w:val="00134EC3"/>
    <w:rsid w:val="00137C39"/>
    <w:rsid w:val="00140A2D"/>
    <w:rsid w:val="0014269F"/>
    <w:rsid w:val="001431B4"/>
    <w:rsid w:val="00144972"/>
    <w:rsid w:val="00146394"/>
    <w:rsid w:val="0014754E"/>
    <w:rsid w:val="001515AA"/>
    <w:rsid w:val="0015171E"/>
    <w:rsid w:val="00151D18"/>
    <w:rsid w:val="0015305E"/>
    <w:rsid w:val="00155652"/>
    <w:rsid w:val="00155F5C"/>
    <w:rsid w:val="00156290"/>
    <w:rsid w:val="001563F2"/>
    <w:rsid w:val="00163241"/>
    <w:rsid w:val="001638CC"/>
    <w:rsid w:val="0016404A"/>
    <w:rsid w:val="001655EE"/>
    <w:rsid w:val="00171E0E"/>
    <w:rsid w:val="00171F78"/>
    <w:rsid w:val="001776D8"/>
    <w:rsid w:val="001808D4"/>
    <w:rsid w:val="00182568"/>
    <w:rsid w:val="00182D0A"/>
    <w:rsid w:val="001835F8"/>
    <w:rsid w:val="00183D4D"/>
    <w:rsid w:val="0018431D"/>
    <w:rsid w:val="00184B33"/>
    <w:rsid w:val="00185C08"/>
    <w:rsid w:val="0018705F"/>
    <w:rsid w:val="00192750"/>
    <w:rsid w:val="00195470"/>
    <w:rsid w:val="00196366"/>
    <w:rsid w:val="00196E37"/>
    <w:rsid w:val="00197961"/>
    <w:rsid w:val="00197CA5"/>
    <w:rsid w:val="001A0D16"/>
    <w:rsid w:val="001A1ABE"/>
    <w:rsid w:val="001A206A"/>
    <w:rsid w:val="001A3E59"/>
    <w:rsid w:val="001A41E2"/>
    <w:rsid w:val="001A52CA"/>
    <w:rsid w:val="001A6C51"/>
    <w:rsid w:val="001A7E11"/>
    <w:rsid w:val="001B0561"/>
    <w:rsid w:val="001B0E32"/>
    <w:rsid w:val="001B106E"/>
    <w:rsid w:val="001B1FB6"/>
    <w:rsid w:val="001B214F"/>
    <w:rsid w:val="001B327C"/>
    <w:rsid w:val="001B5DA6"/>
    <w:rsid w:val="001B5E57"/>
    <w:rsid w:val="001B6DBA"/>
    <w:rsid w:val="001C108A"/>
    <w:rsid w:val="001C3688"/>
    <w:rsid w:val="001C7E46"/>
    <w:rsid w:val="001D189E"/>
    <w:rsid w:val="001D1E17"/>
    <w:rsid w:val="001D27DD"/>
    <w:rsid w:val="001D2EB4"/>
    <w:rsid w:val="001D3B0C"/>
    <w:rsid w:val="001D5A76"/>
    <w:rsid w:val="001D63CD"/>
    <w:rsid w:val="001D6A90"/>
    <w:rsid w:val="001D6BA5"/>
    <w:rsid w:val="001E3D54"/>
    <w:rsid w:val="001E412E"/>
    <w:rsid w:val="001E6188"/>
    <w:rsid w:val="001E72D3"/>
    <w:rsid w:val="001E7C1B"/>
    <w:rsid w:val="001E7D1D"/>
    <w:rsid w:val="001F0E44"/>
    <w:rsid w:val="001F383B"/>
    <w:rsid w:val="001F402A"/>
    <w:rsid w:val="001F731C"/>
    <w:rsid w:val="002001F5"/>
    <w:rsid w:val="002010D5"/>
    <w:rsid w:val="00201103"/>
    <w:rsid w:val="00201A08"/>
    <w:rsid w:val="00202819"/>
    <w:rsid w:val="00202C7A"/>
    <w:rsid w:val="00202C90"/>
    <w:rsid w:val="00203AB1"/>
    <w:rsid w:val="00204429"/>
    <w:rsid w:val="002050CE"/>
    <w:rsid w:val="00205C18"/>
    <w:rsid w:val="00206E9D"/>
    <w:rsid w:val="0020762C"/>
    <w:rsid w:val="002079FE"/>
    <w:rsid w:val="00207E89"/>
    <w:rsid w:val="00212A54"/>
    <w:rsid w:val="00213E4C"/>
    <w:rsid w:val="0021687A"/>
    <w:rsid w:val="00217583"/>
    <w:rsid w:val="00217DE5"/>
    <w:rsid w:val="00222641"/>
    <w:rsid w:val="00222786"/>
    <w:rsid w:val="00223828"/>
    <w:rsid w:val="002243F0"/>
    <w:rsid w:val="002248F3"/>
    <w:rsid w:val="00225DDB"/>
    <w:rsid w:val="00226B8F"/>
    <w:rsid w:val="00227293"/>
    <w:rsid w:val="002314E7"/>
    <w:rsid w:val="00233750"/>
    <w:rsid w:val="0023534D"/>
    <w:rsid w:val="00241497"/>
    <w:rsid w:val="00242052"/>
    <w:rsid w:val="00243A1F"/>
    <w:rsid w:val="00243C80"/>
    <w:rsid w:val="00244360"/>
    <w:rsid w:val="00251ED1"/>
    <w:rsid w:val="00254449"/>
    <w:rsid w:val="00256A78"/>
    <w:rsid w:val="00260219"/>
    <w:rsid w:val="0026068B"/>
    <w:rsid w:val="00260977"/>
    <w:rsid w:val="002630EF"/>
    <w:rsid w:val="0026403E"/>
    <w:rsid w:val="00266174"/>
    <w:rsid w:val="002664BA"/>
    <w:rsid w:val="00270401"/>
    <w:rsid w:val="00270F46"/>
    <w:rsid w:val="002715F8"/>
    <w:rsid w:val="0027347F"/>
    <w:rsid w:val="002744D5"/>
    <w:rsid w:val="0028136C"/>
    <w:rsid w:val="00281524"/>
    <w:rsid w:val="00282854"/>
    <w:rsid w:val="00284822"/>
    <w:rsid w:val="00285ABE"/>
    <w:rsid w:val="00285BBA"/>
    <w:rsid w:val="00285FC0"/>
    <w:rsid w:val="00286042"/>
    <w:rsid w:val="0028617D"/>
    <w:rsid w:val="00286A88"/>
    <w:rsid w:val="002878C6"/>
    <w:rsid w:val="002919A0"/>
    <w:rsid w:val="00291FDB"/>
    <w:rsid w:val="0029315D"/>
    <w:rsid w:val="00294682"/>
    <w:rsid w:val="00295D9F"/>
    <w:rsid w:val="002962B9"/>
    <w:rsid w:val="002A0FA5"/>
    <w:rsid w:val="002A1F39"/>
    <w:rsid w:val="002A2BB9"/>
    <w:rsid w:val="002A2E6C"/>
    <w:rsid w:val="002A33EF"/>
    <w:rsid w:val="002A362F"/>
    <w:rsid w:val="002A5195"/>
    <w:rsid w:val="002A5197"/>
    <w:rsid w:val="002A6EE4"/>
    <w:rsid w:val="002B1A14"/>
    <w:rsid w:val="002B2744"/>
    <w:rsid w:val="002B338B"/>
    <w:rsid w:val="002B3A1B"/>
    <w:rsid w:val="002B3FCF"/>
    <w:rsid w:val="002B65C1"/>
    <w:rsid w:val="002C2C87"/>
    <w:rsid w:val="002C4590"/>
    <w:rsid w:val="002C4BD8"/>
    <w:rsid w:val="002C5915"/>
    <w:rsid w:val="002C5EB2"/>
    <w:rsid w:val="002C6BB6"/>
    <w:rsid w:val="002C6F06"/>
    <w:rsid w:val="002D2680"/>
    <w:rsid w:val="002D30DA"/>
    <w:rsid w:val="002D46BB"/>
    <w:rsid w:val="002D4BF6"/>
    <w:rsid w:val="002D664A"/>
    <w:rsid w:val="002D7790"/>
    <w:rsid w:val="002E21B7"/>
    <w:rsid w:val="002E5887"/>
    <w:rsid w:val="002E7751"/>
    <w:rsid w:val="002F099C"/>
    <w:rsid w:val="002F1E4F"/>
    <w:rsid w:val="002F2047"/>
    <w:rsid w:val="002F3F16"/>
    <w:rsid w:val="002F424B"/>
    <w:rsid w:val="00303A3F"/>
    <w:rsid w:val="0031349F"/>
    <w:rsid w:val="003150F3"/>
    <w:rsid w:val="00315CD8"/>
    <w:rsid w:val="00317371"/>
    <w:rsid w:val="00320977"/>
    <w:rsid w:val="00323725"/>
    <w:rsid w:val="00326A06"/>
    <w:rsid w:val="003279C8"/>
    <w:rsid w:val="00331AF2"/>
    <w:rsid w:val="0033270D"/>
    <w:rsid w:val="003400DC"/>
    <w:rsid w:val="003415D5"/>
    <w:rsid w:val="00341AB0"/>
    <w:rsid w:val="00342DB7"/>
    <w:rsid w:val="00344657"/>
    <w:rsid w:val="00345B96"/>
    <w:rsid w:val="00347F8F"/>
    <w:rsid w:val="003505C6"/>
    <w:rsid w:val="00351162"/>
    <w:rsid w:val="00352EEE"/>
    <w:rsid w:val="00354418"/>
    <w:rsid w:val="00354CC0"/>
    <w:rsid w:val="00356F77"/>
    <w:rsid w:val="00362826"/>
    <w:rsid w:val="0036527F"/>
    <w:rsid w:val="003671AA"/>
    <w:rsid w:val="00371031"/>
    <w:rsid w:val="003725EE"/>
    <w:rsid w:val="00372743"/>
    <w:rsid w:val="00372768"/>
    <w:rsid w:val="003755E7"/>
    <w:rsid w:val="00376218"/>
    <w:rsid w:val="003813C1"/>
    <w:rsid w:val="003835F3"/>
    <w:rsid w:val="00386AC7"/>
    <w:rsid w:val="00387505"/>
    <w:rsid w:val="00387FC3"/>
    <w:rsid w:val="00390957"/>
    <w:rsid w:val="00391B10"/>
    <w:rsid w:val="00393940"/>
    <w:rsid w:val="00397180"/>
    <w:rsid w:val="003A20A7"/>
    <w:rsid w:val="003A2F20"/>
    <w:rsid w:val="003A3EDE"/>
    <w:rsid w:val="003A5525"/>
    <w:rsid w:val="003A576C"/>
    <w:rsid w:val="003A5D91"/>
    <w:rsid w:val="003A5DA0"/>
    <w:rsid w:val="003A6C10"/>
    <w:rsid w:val="003B14A9"/>
    <w:rsid w:val="003B538F"/>
    <w:rsid w:val="003B5A8C"/>
    <w:rsid w:val="003B5CC2"/>
    <w:rsid w:val="003B60B6"/>
    <w:rsid w:val="003B6C6C"/>
    <w:rsid w:val="003B72DB"/>
    <w:rsid w:val="003C3951"/>
    <w:rsid w:val="003C3EC1"/>
    <w:rsid w:val="003C5442"/>
    <w:rsid w:val="003C752C"/>
    <w:rsid w:val="003C7AD1"/>
    <w:rsid w:val="003D3ECF"/>
    <w:rsid w:val="003D5EBA"/>
    <w:rsid w:val="003D6DF3"/>
    <w:rsid w:val="003E6288"/>
    <w:rsid w:val="003E63D7"/>
    <w:rsid w:val="003E6449"/>
    <w:rsid w:val="003F1421"/>
    <w:rsid w:val="003F2078"/>
    <w:rsid w:val="003F289A"/>
    <w:rsid w:val="003F3A1C"/>
    <w:rsid w:val="003F5E13"/>
    <w:rsid w:val="003F6937"/>
    <w:rsid w:val="003F6AF4"/>
    <w:rsid w:val="00400415"/>
    <w:rsid w:val="00400486"/>
    <w:rsid w:val="00400B23"/>
    <w:rsid w:val="00402423"/>
    <w:rsid w:val="0040585B"/>
    <w:rsid w:val="004063F1"/>
    <w:rsid w:val="004064FA"/>
    <w:rsid w:val="00407008"/>
    <w:rsid w:val="00410C4A"/>
    <w:rsid w:val="00412E06"/>
    <w:rsid w:val="00413843"/>
    <w:rsid w:val="00417113"/>
    <w:rsid w:val="0041723B"/>
    <w:rsid w:val="004213A0"/>
    <w:rsid w:val="0042275E"/>
    <w:rsid w:val="004227D8"/>
    <w:rsid w:val="00422F47"/>
    <w:rsid w:val="00422F62"/>
    <w:rsid w:val="004235A5"/>
    <w:rsid w:val="00424285"/>
    <w:rsid w:val="004274DB"/>
    <w:rsid w:val="004276BD"/>
    <w:rsid w:val="00430834"/>
    <w:rsid w:val="00431909"/>
    <w:rsid w:val="00433165"/>
    <w:rsid w:val="0043334C"/>
    <w:rsid w:val="00435607"/>
    <w:rsid w:val="00437EF2"/>
    <w:rsid w:val="00440C8C"/>
    <w:rsid w:val="00441AE1"/>
    <w:rsid w:val="0044254E"/>
    <w:rsid w:val="00442B7C"/>
    <w:rsid w:val="0044656B"/>
    <w:rsid w:val="00451509"/>
    <w:rsid w:val="00452DCB"/>
    <w:rsid w:val="00453595"/>
    <w:rsid w:val="00453A99"/>
    <w:rsid w:val="00453B38"/>
    <w:rsid w:val="0045432E"/>
    <w:rsid w:val="00454966"/>
    <w:rsid w:val="00454DF4"/>
    <w:rsid w:val="00455E1A"/>
    <w:rsid w:val="00456400"/>
    <w:rsid w:val="00457D69"/>
    <w:rsid w:val="00463785"/>
    <w:rsid w:val="00464763"/>
    <w:rsid w:val="00464941"/>
    <w:rsid w:val="0046602C"/>
    <w:rsid w:val="0046745B"/>
    <w:rsid w:val="004702E3"/>
    <w:rsid w:val="0047125E"/>
    <w:rsid w:val="0047215B"/>
    <w:rsid w:val="0047442F"/>
    <w:rsid w:val="004747D5"/>
    <w:rsid w:val="00474F53"/>
    <w:rsid w:val="0047556C"/>
    <w:rsid w:val="00475705"/>
    <w:rsid w:val="00476FDB"/>
    <w:rsid w:val="00477DC8"/>
    <w:rsid w:val="004800ED"/>
    <w:rsid w:val="00481489"/>
    <w:rsid w:val="0048183F"/>
    <w:rsid w:val="0048358B"/>
    <w:rsid w:val="0048387E"/>
    <w:rsid w:val="0048409F"/>
    <w:rsid w:val="004840C2"/>
    <w:rsid w:val="00484288"/>
    <w:rsid w:val="0048560B"/>
    <w:rsid w:val="00486DB4"/>
    <w:rsid w:val="00487241"/>
    <w:rsid w:val="004904AD"/>
    <w:rsid w:val="00490903"/>
    <w:rsid w:val="00491DF0"/>
    <w:rsid w:val="00492260"/>
    <w:rsid w:val="00492DBE"/>
    <w:rsid w:val="00494A08"/>
    <w:rsid w:val="00495591"/>
    <w:rsid w:val="00495768"/>
    <w:rsid w:val="00496476"/>
    <w:rsid w:val="00497723"/>
    <w:rsid w:val="00497911"/>
    <w:rsid w:val="004A0220"/>
    <w:rsid w:val="004A1C56"/>
    <w:rsid w:val="004A1D3B"/>
    <w:rsid w:val="004A2021"/>
    <w:rsid w:val="004A341C"/>
    <w:rsid w:val="004A3608"/>
    <w:rsid w:val="004A6ACB"/>
    <w:rsid w:val="004A715C"/>
    <w:rsid w:val="004A7CD6"/>
    <w:rsid w:val="004A7DD8"/>
    <w:rsid w:val="004B1058"/>
    <w:rsid w:val="004B10F1"/>
    <w:rsid w:val="004B2F47"/>
    <w:rsid w:val="004B3E30"/>
    <w:rsid w:val="004B68DE"/>
    <w:rsid w:val="004B78C1"/>
    <w:rsid w:val="004C112B"/>
    <w:rsid w:val="004C11F6"/>
    <w:rsid w:val="004C4630"/>
    <w:rsid w:val="004C4874"/>
    <w:rsid w:val="004C5FEB"/>
    <w:rsid w:val="004C7BFB"/>
    <w:rsid w:val="004D2AAC"/>
    <w:rsid w:val="004D3715"/>
    <w:rsid w:val="004D3729"/>
    <w:rsid w:val="004E094B"/>
    <w:rsid w:val="004E175D"/>
    <w:rsid w:val="004E2223"/>
    <w:rsid w:val="004E2BF0"/>
    <w:rsid w:val="004E4226"/>
    <w:rsid w:val="004E57A2"/>
    <w:rsid w:val="004E6858"/>
    <w:rsid w:val="004E7227"/>
    <w:rsid w:val="004F0E7D"/>
    <w:rsid w:val="004F2CE1"/>
    <w:rsid w:val="004F35C5"/>
    <w:rsid w:val="004F4464"/>
    <w:rsid w:val="004F525D"/>
    <w:rsid w:val="004F5503"/>
    <w:rsid w:val="004F57C3"/>
    <w:rsid w:val="005021DE"/>
    <w:rsid w:val="00503FE0"/>
    <w:rsid w:val="00505C84"/>
    <w:rsid w:val="00506AA0"/>
    <w:rsid w:val="00506D68"/>
    <w:rsid w:val="005071CA"/>
    <w:rsid w:val="005127C5"/>
    <w:rsid w:val="00514160"/>
    <w:rsid w:val="00514268"/>
    <w:rsid w:val="0051550C"/>
    <w:rsid w:val="00515B1E"/>
    <w:rsid w:val="00520475"/>
    <w:rsid w:val="0052086D"/>
    <w:rsid w:val="00520F5D"/>
    <w:rsid w:val="00521637"/>
    <w:rsid w:val="00522F75"/>
    <w:rsid w:val="0052384E"/>
    <w:rsid w:val="005238AA"/>
    <w:rsid w:val="00523D9F"/>
    <w:rsid w:val="0052491A"/>
    <w:rsid w:val="00524945"/>
    <w:rsid w:val="0052629B"/>
    <w:rsid w:val="00526FD0"/>
    <w:rsid w:val="00527A29"/>
    <w:rsid w:val="00527E5F"/>
    <w:rsid w:val="00530E96"/>
    <w:rsid w:val="00533DBD"/>
    <w:rsid w:val="00533DEF"/>
    <w:rsid w:val="00533FAD"/>
    <w:rsid w:val="00534C20"/>
    <w:rsid w:val="00535745"/>
    <w:rsid w:val="005428F4"/>
    <w:rsid w:val="00542BCB"/>
    <w:rsid w:val="00542CB5"/>
    <w:rsid w:val="00544386"/>
    <w:rsid w:val="00544577"/>
    <w:rsid w:val="00544790"/>
    <w:rsid w:val="00544FD4"/>
    <w:rsid w:val="00547E1A"/>
    <w:rsid w:val="00547EFC"/>
    <w:rsid w:val="00552525"/>
    <w:rsid w:val="00552E77"/>
    <w:rsid w:val="005531AB"/>
    <w:rsid w:val="00555584"/>
    <w:rsid w:val="0055600F"/>
    <w:rsid w:val="00556AE3"/>
    <w:rsid w:val="005604E0"/>
    <w:rsid w:val="0056571E"/>
    <w:rsid w:val="00566311"/>
    <w:rsid w:val="00566346"/>
    <w:rsid w:val="00567836"/>
    <w:rsid w:val="00570154"/>
    <w:rsid w:val="0057036C"/>
    <w:rsid w:val="00571661"/>
    <w:rsid w:val="00571BEF"/>
    <w:rsid w:val="005742E1"/>
    <w:rsid w:val="0057539D"/>
    <w:rsid w:val="00575E21"/>
    <w:rsid w:val="00576CB2"/>
    <w:rsid w:val="00577430"/>
    <w:rsid w:val="00580018"/>
    <w:rsid w:val="005809EA"/>
    <w:rsid w:val="00580D71"/>
    <w:rsid w:val="0058200B"/>
    <w:rsid w:val="00584121"/>
    <w:rsid w:val="0058464F"/>
    <w:rsid w:val="00586A5F"/>
    <w:rsid w:val="00586B26"/>
    <w:rsid w:val="00586B39"/>
    <w:rsid w:val="00586EF5"/>
    <w:rsid w:val="005871D4"/>
    <w:rsid w:val="00590A23"/>
    <w:rsid w:val="00590EFF"/>
    <w:rsid w:val="0059175D"/>
    <w:rsid w:val="00591974"/>
    <w:rsid w:val="00596294"/>
    <w:rsid w:val="00597ACA"/>
    <w:rsid w:val="005A09EF"/>
    <w:rsid w:val="005A19DA"/>
    <w:rsid w:val="005A307B"/>
    <w:rsid w:val="005A5A95"/>
    <w:rsid w:val="005A730D"/>
    <w:rsid w:val="005A788E"/>
    <w:rsid w:val="005A7B54"/>
    <w:rsid w:val="005B0B71"/>
    <w:rsid w:val="005B2952"/>
    <w:rsid w:val="005B5375"/>
    <w:rsid w:val="005B57D4"/>
    <w:rsid w:val="005C0D81"/>
    <w:rsid w:val="005C28FE"/>
    <w:rsid w:val="005C2FBD"/>
    <w:rsid w:val="005C4396"/>
    <w:rsid w:val="005C52C7"/>
    <w:rsid w:val="005D019F"/>
    <w:rsid w:val="005D1A78"/>
    <w:rsid w:val="005D1CE9"/>
    <w:rsid w:val="005D218E"/>
    <w:rsid w:val="005D467B"/>
    <w:rsid w:val="005D4D2E"/>
    <w:rsid w:val="005D5317"/>
    <w:rsid w:val="005D73AE"/>
    <w:rsid w:val="005D7429"/>
    <w:rsid w:val="005E1608"/>
    <w:rsid w:val="005E2E28"/>
    <w:rsid w:val="005F1312"/>
    <w:rsid w:val="005F159A"/>
    <w:rsid w:val="005F2914"/>
    <w:rsid w:val="005F598E"/>
    <w:rsid w:val="005F7261"/>
    <w:rsid w:val="005F7CAC"/>
    <w:rsid w:val="00601361"/>
    <w:rsid w:val="00601CDA"/>
    <w:rsid w:val="0060547F"/>
    <w:rsid w:val="00605E18"/>
    <w:rsid w:val="0061019C"/>
    <w:rsid w:val="006108EE"/>
    <w:rsid w:val="00610980"/>
    <w:rsid w:val="00613C35"/>
    <w:rsid w:val="00613E45"/>
    <w:rsid w:val="00614229"/>
    <w:rsid w:val="00614763"/>
    <w:rsid w:val="00615792"/>
    <w:rsid w:val="006200DF"/>
    <w:rsid w:val="00621BD9"/>
    <w:rsid w:val="00621E49"/>
    <w:rsid w:val="0062208A"/>
    <w:rsid w:val="006237B4"/>
    <w:rsid w:val="00624989"/>
    <w:rsid w:val="00624C47"/>
    <w:rsid w:val="0062554E"/>
    <w:rsid w:val="006266BB"/>
    <w:rsid w:val="00630279"/>
    <w:rsid w:val="00631805"/>
    <w:rsid w:val="006327A9"/>
    <w:rsid w:val="006331C4"/>
    <w:rsid w:val="006347C2"/>
    <w:rsid w:val="006348D4"/>
    <w:rsid w:val="00634BCF"/>
    <w:rsid w:val="00634ED5"/>
    <w:rsid w:val="00636FCB"/>
    <w:rsid w:val="00642707"/>
    <w:rsid w:val="006427D5"/>
    <w:rsid w:val="006427E7"/>
    <w:rsid w:val="00646227"/>
    <w:rsid w:val="00647231"/>
    <w:rsid w:val="00647E6A"/>
    <w:rsid w:val="00650491"/>
    <w:rsid w:val="00651BB3"/>
    <w:rsid w:val="006521B1"/>
    <w:rsid w:val="00653B7C"/>
    <w:rsid w:val="0065712E"/>
    <w:rsid w:val="00660341"/>
    <w:rsid w:val="00661D7C"/>
    <w:rsid w:val="00662A40"/>
    <w:rsid w:val="00664C2E"/>
    <w:rsid w:val="00665341"/>
    <w:rsid w:val="00665B77"/>
    <w:rsid w:val="00667844"/>
    <w:rsid w:val="0067085D"/>
    <w:rsid w:val="006712AE"/>
    <w:rsid w:val="00671B17"/>
    <w:rsid w:val="0067784A"/>
    <w:rsid w:val="006829D7"/>
    <w:rsid w:val="00684453"/>
    <w:rsid w:val="006868FB"/>
    <w:rsid w:val="00686B00"/>
    <w:rsid w:val="00690808"/>
    <w:rsid w:val="0069230C"/>
    <w:rsid w:val="00693331"/>
    <w:rsid w:val="00694EC0"/>
    <w:rsid w:val="006A12A0"/>
    <w:rsid w:val="006A2D1A"/>
    <w:rsid w:val="006A3D32"/>
    <w:rsid w:val="006A6811"/>
    <w:rsid w:val="006B09FF"/>
    <w:rsid w:val="006B0D6D"/>
    <w:rsid w:val="006B1D00"/>
    <w:rsid w:val="006B1E2E"/>
    <w:rsid w:val="006B1E66"/>
    <w:rsid w:val="006B27BE"/>
    <w:rsid w:val="006B2D56"/>
    <w:rsid w:val="006B3494"/>
    <w:rsid w:val="006B6D77"/>
    <w:rsid w:val="006B7253"/>
    <w:rsid w:val="006B732A"/>
    <w:rsid w:val="006C2147"/>
    <w:rsid w:val="006C2DDC"/>
    <w:rsid w:val="006C3E1E"/>
    <w:rsid w:val="006C491C"/>
    <w:rsid w:val="006C50B1"/>
    <w:rsid w:val="006D0A50"/>
    <w:rsid w:val="006D1329"/>
    <w:rsid w:val="006D1598"/>
    <w:rsid w:val="006D4176"/>
    <w:rsid w:val="006D50E8"/>
    <w:rsid w:val="006D7D58"/>
    <w:rsid w:val="006E08B0"/>
    <w:rsid w:val="006E0BF3"/>
    <w:rsid w:val="006E0DEA"/>
    <w:rsid w:val="006E110B"/>
    <w:rsid w:val="006E1A46"/>
    <w:rsid w:val="006E6AE4"/>
    <w:rsid w:val="006E6FCB"/>
    <w:rsid w:val="006E7458"/>
    <w:rsid w:val="006E7CF0"/>
    <w:rsid w:val="006F0622"/>
    <w:rsid w:val="006F1F32"/>
    <w:rsid w:val="006F31E1"/>
    <w:rsid w:val="006F3551"/>
    <w:rsid w:val="006F787F"/>
    <w:rsid w:val="006F7E32"/>
    <w:rsid w:val="00700119"/>
    <w:rsid w:val="0070092C"/>
    <w:rsid w:val="00703F3F"/>
    <w:rsid w:val="00704ABD"/>
    <w:rsid w:val="007054DA"/>
    <w:rsid w:val="00712315"/>
    <w:rsid w:val="0071669E"/>
    <w:rsid w:val="0072074F"/>
    <w:rsid w:val="00720FF4"/>
    <w:rsid w:val="00722931"/>
    <w:rsid w:val="00722EAE"/>
    <w:rsid w:val="00725442"/>
    <w:rsid w:val="00730D49"/>
    <w:rsid w:val="00732F02"/>
    <w:rsid w:val="007337C7"/>
    <w:rsid w:val="0073575B"/>
    <w:rsid w:val="00735A27"/>
    <w:rsid w:val="00736198"/>
    <w:rsid w:val="00736229"/>
    <w:rsid w:val="00737AE7"/>
    <w:rsid w:val="0074169A"/>
    <w:rsid w:val="00741AD3"/>
    <w:rsid w:val="0074306A"/>
    <w:rsid w:val="00743362"/>
    <w:rsid w:val="00744424"/>
    <w:rsid w:val="00744DF7"/>
    <w:rsid w:val="00745AC9"/>
    <w:rsid w:val="00747870"/>
    <w:rsid w:val="00747DB7"/>
    <w:rsid w:val="00753D5A"/>
    <w:rsid w:val="00755C92"/>
    <w:rsid w:val="00755DC7"/>
    <w:rsid w:val="0076076A"/>
    <w:rsid w:val="007618E6"/>
    <w:rsid w:val="00762063"/>
    <w:rsid w:val="007633A5"/>
    <w:rsid w:val="00763855"/>
    <w:rsid w:val="00765A6E"/>
    <w:rsid w:val="007724E7"/>
    <w:rsid w:val="00773044"/>
    <w:rsid w:val="007743CC"/>
    <w:rsid w:val="00777B4C"/>
    <w:rsid w:val="0078051C"/>
    <w:rsid w:val="007816B4"/>
    <w:rsid w:val="0078190B"/>
    <w:rsid w:val="007827EF"/>
    <w:rsid w:val="00782EC6"/>
    <w:rsid w:val="00783D66"/>
    <w:rsid w:val="00783F39"/>
    <w:rsid w:val="0078443E"/>
    <w:rsid w:val="00785486"/>
    <w:rsid w:val="00785C4C"/>
    <w:rsid w:val="00786057"/>
    <w:rsid w:val="007864D2"/>
    <w:rsid w:val="00786C3B"/>
    <w:rsid w:val="00786D92"/>
    <w:rsid w:val="00787A9E"/>
    <w:rsid w:val="0079159A"/>
    <w:rsid w:val="00794C3B"/>
    <w:rsid w:val="00796765"/>
    <w:rsid w:val="007967B3"/>
    <w:rsid w:val="0079709B"/>
    <w:rsid w:val="007A1187"/>
    <w:rsid w:val="007A2230"/>
    <w:rsid w:val="007A48DF"/>
    <w:rsid w:val="007A4F68"/>
    <w:rsid w:val="007A55F5"/>
    <w:rsid w:val="007B157B"/>
    <w:rsid w:val="007B1A97"/>
    <w:rsid w:val="007B3FF5"/>
    <w:rsid w:val="007B7E22"/>
    <w:rsid w:val="007B7EBC"/>
    <w:rsid w:val="007C08E5"/>
    <w:rsid w:val="007C26EE"/>
    <w:rsid w:val="007C3756"/>
    <w:rsid w:val="007C4F8C"/>
    <w:rsid w:val="007C62C0"/>
    <w:rsid w:val="007C6C65"/>
    <w:rsid w:val="007C7DC3"/>
    <w:rsid w:val="007D0D77"/>
    <w:rsid w:val="007D165B"/>
    <w:rsid w:val="007D2E0C"/>
    <w:rsid w:val="007D39DB"/>
    <w:rsid w:val="007D3BCD"/>
    <w:rsid w:val="007D4437"/>
    <w:rsid w:val="007D6668"/>
    <w:rsid w:val="007D6B37"/>
    <w:rsid w:val="007D6D3C"/>
    <w:rsid w:val="007E077E"/>
    <w:rsid w:val="007E12C0"/>
    <w:rsid w:val="007E3055"/>
    <w:rsid w:val="007E3446"/>
    <w:rsid w:val="007E36B9"/>
    <w:rsid w:val="007E3E6F"/>
    <w:rsid w:val="007E6BBC"/>
    <w:rsid w:val="007F1E7C"/>
    <w:rsid w:val="007F2F23"/>
    <w:rsid w:val="007F50BB"/>
    <w:rsid w:val="007F5849"/>
    <w:rsid w:val="007F60F1"/>
    <w:rsid w:val="0080050E"/>
    <w:rsid w:val="00801E16"/>
    <w:rsid w:val="00803678"/>
    <w:rsid w:val="00805AA3"/>
    <w:rsid w:val="008069E6"/>
    <w:rsid w:val="00814EA3"/>
    <w:rsid w:val="0081561E"/>
    <w:rsid w:val="0081566B"/>
    <w:rsid w:val="00820B49"/>
    <w:rsid w:val="00830F34"/>
    <w:rsid w:val="00831136"/>
    <w:rsid w:val="0083233F"/>
    <w:rsid w:val="00833EC0"/>
    <w:rsid w:val="00834445"/>
    <w:rsid w:val="008344BA"/>
    <w:rsid w:val="00834C6F"/>
    <w:rsid w:val="00836793"/>
    <w:rsid w:val="00841668"/>
    <w:rsid w:val="00842FE2"/>
    <w:rsid w:val="00852170"/>
    <w:rsid w:val="008538C8"/>
    <w:rsid w:val="00855F31"/>
    <w:rsid w:val="0085625B"/>
    <w:rsid w:val="0085761D"/>
    <w:rsid w:val="0086020A"/>
    <w:rsid w:val="00861520"/>
    <w:rsid w:val="00861526"/>
    <w:rsid w:val="0086316D"/>
    <w:rsid w:val="00864A37"/>
    <w:rsid w:val="00865578"/>
    <w:rsid w:val="00865BED"/>
    <w:rsid w:val="00865D07"/>
    <w:rsid w:val="00867519"/>
    <w:rsid w:val="008677F7"/>
    <w:rsid w:val="00870B88"/>
    <w:rsid w:val="008742A3"/>
    <w:rsid w:val="00874AD1"/>
    <w:rsid w:val="00876FE7"/>
    <w:rsid w:val="008778D3"/>
    <w:rsid w:val="008811D9"/>
    <w:rsid w:val="00882413"/>
    <w:rsid w:val="00882797"/>
    <w:rsid w:val="008833E7"/>
    <w:rsid w:val="00883C1D"/>
    <w:rsid w:val="00884564"/>
    <w:rsid w:val="0088696A"/>
    <w:rsid w:val="008870FA"/>
    <w:rsid w:val="00891E33"/>
    <w:rsid w:val="0089364A"/>
    <w:rsid w:val="00894642"/>
    <w:rsid w:val="00897FCD"/>
    <w:rsid w:val="008A196F"/>
    <w:rsid w:val="008A5431"/>
    <w:rsid w:val="008A6A37"/>
    <w:rsid w:val="008B0034"/>
    <w:rsid w:val="008B05DA"/>
    <w:rsid w:val="008B2C22"/>
    <w:rsid w:val="008B3CD7"/>
    <w:rsid w:val="008B453B"/>
    <w:rsid w:val="008B4B09"/>
    <w:rsid w:val="008B51EC"/>
    <w:rsid w:val="008B7FDA"/>
    <w:rsid w:val="008C08AD"/>
    <w:rsid w:val="008C0E42"/>
    <w:rsid w:val="008C1A2D"/>
    <w:rsid w:val="008C2DC3"/>
    <w:rsid w:val="008C4946"/>
    <w:rsid w:val="008C4BF6"/>
    <w:rsid w:val="008C66BA"/>
    <w:rsid w:val="008C6F2E"/>
    <w:rsid w:val="008C76DB"/>
    <w:rsid w:val="008C7846"/>
    <w:rsid w:val="008D06D8"/>
    <w:rsid w:val="008D3B62"/>
    <w:rsid w:val="008D3E51"/>
    <w:rsid w:val="008D403C"/>
    <w:rsid w:val="008D4CA8"/>
    <w:rsid w:val="008D566F"/>
    <w:rsid w:val="008D763E"/>
    <w:rsid w:val="008D7AD0"/>
    <w:rsid w:val="008E1D66"/>
    <w:rsid w:val="008E25CB"/>
    <w:rsid w:val="008E29CB"/>
    <w:rsid w:val="008E3386"/>
    <w:rsid w:val="008E47CC"/>
    <w:rsid w:val="008E59FE"/>
    <w:rsid w:val="008F0D6B"/>
    <w:rsid w:val="008F182E"/>
    <w:rsid w:val="008F1A57"/>
    <w:rsid w:val="008F240B"/>
    <w:rsid w:val="008F32EF"/>
    <w:rsid w:val="008F56D3"/>
    <w:rsid w:val="008F5869"/>
    <w:rsid w:val="008F5B61"/>
    <w:rsid w:val="008F7056"/>
    <w:rsid w:val="00903E2F"/>
    <w:rsid w:val="0090463D"/>
    <w:rsid w:val="0090697C"/>
    <w:rsid w:val="00910220"/>
    <w:rsid w:val="00910370"/>
    <w:rsid w:val="0091040A"/>
    <w:rsid w:val="00911CD4"/>
    <w:rsid w:val="00911D5B"/>
    <w:rsid w:val="00912CF7"/>
    <w:rsid w:val="00912DAF"/>
    <w:rsid w:val="00913868"/>
    <w:rsid w:val="00916A73"/>
    <w:rsid w:val="00916A9E"/>
    <w:rsid w:val="0091798A"/>
    <w:rsid w:val="00921705"/>
    <w:rsid w:val="0092450E"/>
    <w:rsid w:val="009248B1"/>
    <w:rsid w:val="00927BBA"/>
    <w:rsid w:val="0093140B"/>
    <w:rsid w:val="0093219D"/>
    <w:rsid w:val="009331D3"/>
    <w:rsid w:val="00933928"/>
    <w:rsid w:val="009339A3"/>
    <w:rsid w:val="00934BFD"/>
    <w:rsid w:val="00935669"/>
    <w:rsid w:val="0093610E"/>
    <w:rsid w:val="00950689"/>
    <w:rsid w:val="009510C9"/>
    <w:rsid w:val="00951C10"/>
    <w:rsid w:val="00952082"/>
    <w:rsid w:val="00953C41"/>
    <w:rsid w:val="00954003"/>
    <w:rsid w:val="0095731E"/>
    <w:rsid w:val="00957826"/>
    <w:rsid w:val="00957997"/>
    <w:rsid w:val="009608C0"/>
    <w:rsid w:val="00961426"/>
    <w:rsid w:val="00962A03"/>
    <w:rsid w:val="0096304A"/>
    <w:rsid w:val="00963730"/>
    <w:rsid w:val="00964224"/>
    <w:rsid w:val="00964BE3"/>
    <w:rsid w:val="0096742D"/>
    <w:rsid w:val="00967920"/>
    <w:rsid w:val="00971DD3"/>
    <w:rsid w:val="00973AF6"/>
    <w:rsid w:val="00975D51"/>
    <w:rsid w:val="00980430"/>
    <w:rsid w:val="00981B3A"/>
    <w:rsid w:val="009829B9"/>
    <w:rsid w:val="0098345E"/>
    <w:rsid w:val="00983FEC"/>
    <w:rsid w:val="00983FF6"/>
    <w:rsid w:val="0099074D"/>
    <w:rsid w:val="009930D9"/>
    <w:rsid w:val="009938DA"/>
    <w:rsid w:val="00993C1D"/>
    <w:rsid w:val="0099665F"/>
    <w:rsid w:val="009971A7"/>
    <w:rsid w:val="00997DA8"/>
    <w:rsid w:val="009A1BD5"/>
    <w:rsid w:val="009A3159"/>
    <w:rsid w:val="009A56C3"/>
    <w:rsid w:val="009B02E9"/>
    <w:rsid w:val="009B0369"/>
    <w:rsid w:val="009B274E"/>
    <w:rsid w:val="009B3014"/>
    <w:rsid w:val="009B3515"/>
    <w:rsid w:val="009B3A9A"/>
    <w:rsid w:val="009B5066"/>
    <w:rsid w:val="009B5D49"/>
    <w:rsid w:val="009B6A23"/>
    <w:rsid w:val="009B6A54"/>
    <w:rsid w:val="009B7567"/>
    <w:rsid w:val="009C0AEA"/>
    <w:rsid w:val="009C0D39"/>
    <w:rsid w:val="009C1587"/>
    <w:rsid w:val="009C1F3D"/>
    <w:rsid w:val="009C2C13"/>
    <w:rsid w:val="009C58E6"/>
    <w:rsid w:val="009C59AF"/>
    <w:rsid w:val="009C7E1B"/>
    <w:rsid w:val="009D10CA"/>
    <w:rsid w:val="009D1318"/>
    <w:rsid w:val="009D2F7B"/>
    <w:rsid w:val="009D35A5"/>
    <w:rsid w:val="009D3693"/>
    <w:rsid w:val="009D3C87"/>
    <w:rsid w:val="009D6784"/>
    <w:rsid w:val="009D714A"/>
    <w:rsid w:val="009E0536"/>
    <w:rsid w:val="009E3D71"/>
    <w:rsid w:val="009E42E3"/>
    <w:rsid w:val="009E4FF2"/>
    <w:rsid w:val="009E54CF"/>
    <w:rsid w:val="009E6226"/>
    <w:rsid w:val="009E6B2B"/>
    <w:rsid w:val="009F1003"/>
    <w:rsid w:val="009F250A"/>
    <w:rsid w:val="009F310E"/>
    <w:rsid w:val="009F3423"/>
    <w:rsid w:val="009F3E9A"/>
    <w:rsid w:val="009F63DA"/>
    <w:rsid w:val="00A0061D"/>
    <w:rsid w:val="00A01B1A"/>
    <w:rsid w:val="00A02CD6"/>
    <w:rsid w:val="00A031A1"/>
    <w:rsid w:val="00A035C2"/>
    <w:rsid w:val="00A069E2"/>
    <w:rsid w:val="00A10F91"/>
    <w:rsid w:val="00A163AF"/>
    <w:rsid w:val="00A17478"/>
    <w:rsid w:val="00A17602"/>
    <w:rsid w:val="00A2002F"/>
    <w:rsid w:val="00A21297"/>
    <w:rsid w:val="00A22D3B"/>
    <w:rsid w:val="00A24534"/>
    <w:rsid w:val="00A2500F"/>
    <w:rsid w:val="00A252BB"/>
    <w:rsid w:val="00A26DB5"/>
    <w:rsid w:val="00A279BD"/>
    <w:rsid w:val="00A31391"/>
    <w:rsid w:val="00A32A2D"/>
    <w:rsid w:val="00A32F55"/>
    <w:rsid w:val="00A34D9D"/>
    <w:rsid w:val="00A3706F"/>
    <w:rsid w:val="00A372C8"/>
    <w:rsid w:val="00A40D04"/>
    <w:rsid w:val="00A43FE0"/>
    <w:rsid w:val="00A4524D"/>
    <w:rsid w:val="00A455FB"/>
    <w:rsid w:val="00A46064"/>
    <w:rsid w:val="00A46CC7"/>
    <w:rsid w:val="00A475BD"/>
    <w:rsid w:val="00A47C45"/>
    <w:rsid w:val="00A51232"/>
    <w:rsid w:val="00A5307A"/>
    <w:rsid w:val="00A544B2"/>
    <w:rsid w:val="00A546A0"/>
    <w:rsid w:val="00A550EA"/>
    <w:rsid w:val="00A5523B"/>
    <w:rsid w:val="00A56A9D"/>
    <w:rsid w:val="00A56E3D"/>
    <w:rsid w:val="00A5736B"/>
    <w:rsid w:val="00A63D77"/>
    <w:rsid w:val="00A660C2"/>
    <w:rsid w:val="00A66432"/>
    <w:rsid w:val="00A66792"/>
    <w:rsid w:val="00A675AD"/>
    <w:rsid w:val="00A67FC8"/>
    <w:rsid w:val="00A719F4"/>
    <w:rsid w:val="00A72418"/>
    <w:rsid w:val="00A753AB"/>
    <w:rsid w:val="00A7799B"/>
    <w:rsid w:val="00A86ACD"/>
    <w:rsid w:val="00A87033"/>
    <w:rsid w:val="00A87A2D"/>
    <w:rsid w:val="00A90245"/>
    <w:rsid w:val="00A93858"/>
    <w:rsid w:val="00A944BD"/>
    <w:rsid w:val="00A94BEC"/>
    <w:rsid w:val="00A94F96"/>
    <w:rsid w:val="00A963A2"/>
    <w:rsid w:val="00AA39EF"/>
    <w:rsid w:val="00AA5F38"/>
    <w:rsid w:val="00AA68B6"/>
    <w:rsid w:val="00AA6CA2"/>
    <w:rsid w:val="00AA720D"/>
    <w:rsid w:val="00AB0945"/>
    <w:rsid w:val="00AC0869"/>
    <w:rsid w:val="00AC3910"/>
    <w:rsid w:val="00AC3C43"/>
    <w:rsid w:val="00AC4D73"/>
    <w:rsid w:val="00AC682D"/>
    <w:rsid w:val="00AD0ADF"/>
    <w:rsid w:val="00AD10ED"/>
    <w:rsid w:val="00AD1794"/>
    <w:rsid w:val="00AD1844"/>
    <w:rsid w:val="00AD2044"/>
    <w:rsid w:val="00AD207E"/>
    <w:rsid w:val="00AD3B13"/>
    <w:rsid w:val="00AE2B06"/>
    <w:rsid w:val="00AE71F8"/>
    <w:rsid w:val="00AF04FE"/>
    <w:rsid w:val="00AF05D3"/>
    <w:rsid w:val="00AF67B1"/>
    <w:rsid w:val="00B00848"/>
    <w:rsid w:val="00B04733"/>
    <w:rsid w:val="00B04ADC"/>
    <w:rsid w:val="00B0555D"/>
    <w:rsid w:val="00B065CC"/>
    <w:rsid w:val="00B07F47"/>
    <w:rsid w:val="00B1051B"/>
    <w:rsid w:val="00B10D4C"/>
    <w:rsid w:val="00B12CC6"/>
    <w:rsid w:val="00B12F0A"/>
    <w:rsid w:val="00B13446"/>
    <w:rsid w:val="00B14527"/>
    <w:rsid w:val="00B16F9E"/>
    <w:rsid w:val="00B21AD3"/>
    <w:rsid w:val="00B21C5F"/>
    <w:rsid w:val="00B22382"/>
    <w:rsid w:val="00B239B0"/>
    <w:rsid w:val="00B24997"/>
    <w:rsid w:val="00B249D1"/>
    <w:rsid w:val="00B27515"/>
    <w:rsid w:val="00B30A68"/>
    <w:rsid w:val="00B30E55"/>
    <w:rsid w:val="00B311F6"/>
    <w:rsid w:val="00B32442"/>
    <w:rsid w:val="00B33022"/>
    <w:rsid w:val="00B335E6"/>
    <w:rsid w:val="00B33DA5"/>
    <w:rsid w:val="00B34A04"/>
    <w:rsid w:val="00B35849"/>
    <w:rsid w:val="00B35B49"/>
    <w:rsid w:val="00B35B7D"/>
    <w:rsid w:val="00B36F72"/>
    <w:rsid w:val="00B37EAA"/>
    <w:rsid w:val="00B41009"/>
    <w:rsid w:val="00B41233"/>
    <w:rsid w:val="00B42219"/>
    <w:rsid w:val="00B423DA"/>
    <w:rsid w:val="00B45EB9"/>
    <w:rsid w:val="00B46A28"/>
    <w:rsid w:val="00B47300"/>
    <w:rsid w:val="00B50B45"/>
    <w:rsid w:val="00B50E27"/>
    <w:rsid w:val="00B50F36"/>
    <w:rsid w:val="00B53F2A"/>
    <w:rsid w:val="00B5579A"/>
    <w:rsid w:val="00B60F80"/>
    <w:rsid w:val="00B640E4"/>
    <w:rsid w:val="00B66A7F"/>
    <w:rsid w:val="00B710A3"/>
    <w:rsid w:val="00B72E28"/>
    <w:rsid w:val="00B73C3B"/>
    <w:rsid w:val="00B74C0D"/>
    <w:rsid w:val="00B76045"/>
    <w:rsid w:val="00B767FA"/>
    <w:rsid w:val="00B80638"/>
    <w:rsid w:val="00B82141"/>
    <w:rsid w:val="00B8295B"/>
    <w:rsid w:val="00B84190"/>
    <w:rsid w:val="00B8707F"/>
    <w:rsid w:val="00B87EBD"/>
    <w:rsid w:val="00B9152C"/>
    <w:rsid w:val="00B92982"/>
    <w:rsid w:val="00B97AA2"/>
    <w:rsid w:val="00BA1042"/>
    <w:rsid w:val="00BA6A82"/>
    <w:rsid w:val="00BA715A"/>
    <w:rsid w:val="00BB1FAF"/>
    <w:rsid w:val="00BB2171"/>
    <w:rsid w:val="00BB433C"/>
    <w:rsid w:val="00BB48CD"/>
    <w:rsid w:val="00BB639D"/>
    <w:rsid w:val="00BC0A2F"/>
    <w:rsid w:val="00BC0E74"/>
    <w:rsid w:val="00BC299C"/>
    <w:rsid w:val="00BC4552"/>
    <w:rsid w:val="00BC689B"/>
    <w:rsid w:val="00BC71E8"/>
    <w:rsid w:val="00BD1AD9"/>
    <w:rsid w:val="00BD2E27"/>
    <w:rsid w:val="00BD577B"/>
    <w:rsid w:val="00BD59D0"/>
    <w:rsid w:val="00BD5E89"/>
    <w:rsid w:val="00BD69C8"/>
    <w:rsid w:val="00BD6BA3"/>
    <w:rsid w:val="00BE0EBB"/>
    <w:rsid w:val="00BE153C"/>
    <w:rsid w:val="00BE1911"/>
    <w:rsid w:val="00BE2738"/>
    <w:rsid w:val="00BE28C3"/>
    <w:rsid w:val="00BE32C3"/>
    <w:rsid w:val="00BE3894"/>
    <w:rsid w:val="00BE3E48"/>
    <w:rsid w:val="00BE4FB9"/>
    <w:rsid w:val="00BE7686"/>
    <w:rsid w:val="00BE77DA"/>
    <w:rsid w:val="00BE7D8A"/>
    <w:rsid w:val="00BF0842"/>
    <w:rsid w:val="00BF19BB"/>
    <w:rsid w:val="00BF2564"/>
    <w:rsid w:val="00BF688F"/>
    <w:rsid w:val="00C04124"/>
    <w:rsid w:val="00C0412E"/>
    <w:rsid w:val="00C0623D"/>
    <w:rsid w:val="00C07A9A"/>
    <w:rsid w:val="00C07EFC"/>
    <w:rsid w:val="00C10FB0"/>
    <w:rsid w:val="00C13104"/>
    <w:rsid w:val="00C137B2"/>
    <w:rsid w:val="00C13D0F"/>
    <w:rsid w:val="00C154E8"/>
    <w:rsid w:val="00C16E2C"/>
    <w:rsid w:val="00C202BC"/>
    <w:rsid w:val="00C230E7"/>
    <w:rsid w:val="00C24024"/>
    <w:rsid w:val="00C27B31"/>
    <w:rsid w:val="00C31663"/>
    <w:rsid w:val="00C34A27"/>
    <w:rsid w:val="00C3652F"/>
    <w:rsid w:val="00C36A80"/>
    <w:rsid w:val="00C446BF"/>
    <w:rsid w:val="00C46CA1"/>
    <w:rsid w:val="00C50557"/>
    <w:rsid w:val="00C505E0"/>
    <w:rsid w:val="00C5420C"/>
    <w:rsid w:val="00C544EC"/>
    <w:rsid w:val="00C6039D"/>
    <w:rsid w:val="00C70BC5"/>
    <w:rsid w:val="00C7131A"/>
    <w:rsid w:val="00C7327E"/>
    <w:rsid w:val="00C745E1"/>
    <w:rsid w:val="00C76073"/>
    <w:rsid w:val="00C8375D"/>
    <w:rsid w:val="00C8383B"/>
    <w:rsid w:val="00C84FAB"/>
    <w:rsid w:val="00C85194"/>
    <w:rsid w:val="00C85D36"/>
    <w:rsid w:val="00C8643B"/>
    <w:rsid w:val="00C864A7"/>
    <w:rsid w:val="00C873E9"/>
    <w:rsid w:val="00C8765C"/>
    <w:rsid w:val="00C87A05"/>
    <w:rsid w:val="00C900A8"/>
    <w:rsid w:val="00C91EAD"/>
    <w:rsid w:val="00C92ECA"/>
    <w:rsid w:val="00C9662F"/>
    <w:rsid w:val="00C968E9"/>
    <w:rsid w:val="00C97513"/>
    <w:rsid w:val="00C9794A"/>
    <w:rsid w:val="00C97CCC"/>
    <w:rsid w:val="00CA0898"/>
    <w:rsid w:val="00CA08CE"/>
    <w:rsid w:val="00CA090C"/>
    <w:rsid w:val="00CA0A6F"/>
    <w:rsid w:val="00CA0E0E"/>
    <w:rsid w:val="00CA144D"/>
    <w:rsid w:val="00CA1852"/>
    <w:rsid w:val="00CA1AF3"/>
    <w:rsid w:val="00CA1FA5"/>
    <w:rsid w:val="00CA3A68"/>
    <w:rsid w:val="00CA495D"/>
    <w:rsid w:val="00CA65EA"/>
    <w:rsid w:val="00CB23C0"/>
    <w:rsid w:val="00CB2C05"/>
    <w:rsid w:val="00CB3670"/>
    <w:rsid w:val="00CB478E"/>
    <w:rsid w:val="00CB5F89"/>
    <w:rsid w:val="00CB6AE1"/>
    <w:rsid w:val="00CC1714"/>
    <w:rsid w:val="00CC207A"/>
    <w:rsid w:val="00CC3CAD"/>
    <w:rsid w:val="00CC4A7C"/>
    <w:rsid w:val="00CC4BAA"/>
    <w:rsid w:val="00CC5619"/>
    <w:rsid w:val="00CC6DCA"/>
    <w:rsid w:val="00CD2D8F"/>
    <w:rsid w:val="00CD442B"/>
    <w:rsid w:val="00CD4434"/>
    <w:rsid w:val="00CD45FB"/>
    <w:rsid w:val="00CD4AD9"/>
    <w:rsid w:val="00CE02E1"/>
    <w:rsid w:val="00CE286D"/>
    <w:rsid w:val="00CE3247"/>
    <w:rsid w:val="00CE6F3B"/>
    <w:rsid w:val="00CF128F"/>
    <w:rsid w:val="00CF1369"/>
    <w:rsid w:val="00CF3764"/>
    <w:rsid w:val="00CF7092"/>
    <w:rsid w:val="00CF77D5"/>
    <w:rsid w:val="00CF7F30"/>
    <w:rsid w:val="00D00DF5"/>
    <w:rsid w:val="00D01E5A"/>
    <w:rsid w:val="00D02BBE"/>
    <w:rsid w:val="00D03B9A"/>
    <w:rsid w:val="00D048F7"/>
    <w:rsid w:val="00D04A89"/>
    <w:rsid w:val="00D05DE9"/>
    <w:rsid w:val="00D07AC7"/>
    <w:rsid w:val="00D07B84"/>
    <w:rsid w:val="00D11509"/>
    <w:rsid w:val="00D12F8A"/>
    <w:rsid w:val="00D147EC"/>
    <w:rsid w:val="00D17A76"/>
    <w:rsid w:val="00D20AA4"/>
    <w:rsid w:val="00D21186"/>
    <w:rsid w:val="00D22158"/>
    <w:rsid w:val="00D23D36"/>
    <w:rsid w:val="00D31310"/>
    <w:rsid w:val="00D3180E"/>
    <w:rsid w:val="00D3345C"/>
    <w:rsid w:val="00D346A7"/>
    <w:rsid w:val="00D349EE"/>
    <w:rsid w:val="00D34B91"/>
    <w:rsid w:val="00D34DAB"/>
    <w:rsid w:val="00D3581D"/>
    <w:rsid w:val="00D36FFE"/>
    <w:rsid w:val="00D4102E"/>
    <w:rsid w:val="00D41768"/>
    <w:rsid w:val="00D4241D"/>
    <w:rsid w:val="00D439FA"/>
    <w:rsid w:val="00D45529"/>
    <w:rsid w:val="00D4604A"/>
    <w:rsid w:val="00D474FA"/>
    <w:rsid w:val="00D50D7B"/>
    <w:rsid w:val="00D53067"/>
    <w:rsid w:val="00D5381D"/>
    <w:rsid w:val="00D53A44"/>
    <w:rsid w:val="00D53BD3"/>
    <w:rsid w:val="00D5438C"/>
    <w:rsid w:val="00D55794"/>
    <w:rsid w:val="00D55E68"/>
    <w:rsid w:val="00D6068A"/>
    <w:rsid w:val="00D62CC0"/>
    <w:rsid w:val="00D652FC"/>
    <w:rsid w:val="00D6642C"/>
    <w:rsid w:val="00D6665F"/>
    <w:rsid w:val="00D672AB"/>
    <w:rsid w:val="00D71361"/>
    <w:rsid w:val="00D71891"/>
    <w:rsid w:val="00D71F6D"/>
    <w:rsid w:val="00D7287F"/>
    <w:rsid w:val="00D74143"/>
    <w:rsid w:val="00D74171"/>
    <w:rsid w:val="00D75A0F"/>
    <w:rsid w:val="00D762A3"/>
    <w:rsid w:val="00D76444"/>
    <w:rsid w:val="00D764E0"/>
    <w:rsid w:val="00D76CD5"/>
    <w:rsid w:val="00D81E99"/>
    <w:rsid w:val="00D83454"/>
    <w:rsid w:val="00D86D7D"/>
    <w:rsid w:val="00D87481"/>
    <w:rsid w:val="00D87A4F"/>
    <w:rsid w:val="00D941F9"/>
    <w:rsid w:val="00D95B39"/>
    <w:rsid w:val="00D966D4"/>
    <w:rsid w:val="00D973DC"/>
    <w:rsid w:val="00D97A5D"/>
    <w:rsid w:val="00DA25E0"/>
    <w:rsid w:val="00DA3001"/>
    <w:rsid w:val="00DA30BA"/>
    <w:rsid w:val="00DA5E51"/>
    <w:rsid w:val="00DB21C8"/>
    <w:rsid w:val="00DB26A1"/>
    <w:rsid w:val="00DB2778"/>
    <w:rsid w:val="00DB279D"/>
    <w:rsid w:val="00DB5A53"/>
    <w:rsid w:val="00DB669F"/>
    <w:rsid w:val="00DC0F77"/>
    <w:rsid w:val="00DC1707"/>
    <w:rsid w:val="00DC2BCF"/>
    <w:rsid w:val="00DC3F28"/>
    <w:rsid w:val="00DC6980"/>
    <w:rsid w:val="00DC7055"/>
    <w:rsid w:val="00DC7456"/>
    <w:rsid w:val="00DC7465"/>
    <w:rsid w:val="00DD0343"/>
    <w:rsid w:val="00DD2721"/>
    <w:rsid w:val="00DD3361"/>
    <w:rsid w:val="00DD4520"/>
    <w:rsid w:val="00DD5741"/>
    <w:rsid w:val="00DD6D5F"/>
    <w:rsid w:val="00DE0068"/>
    <w:rsid w:val="00DE0DD0"/>
    <w:rsid w:val="00DE0EE9"/>
    <w:rsid w:val="00DE61CA"/>
    <w:rsid w:val="00DE6AFB"/>
    <w:rsid w:val="00DE6B01"/>
    <w:rsid w:val="00DE6BD7"/>
    <w:rsid w:val="00DE6E0E"/>
    <w:rsid w:val="00DE6E51"/>
    <w:rsid w:val="00DF1847"/>
    <w:rsid w:val="00DF24A9"/>
    <w:rsid w:val="00DF28DB"/>
    <w:rsid w:val="00DF52C6"/>
    <w:rsid w:val="00DF5CCD"/>
    <w:rsid w:val="00DF63FC"/>
    <w:rsid w:val="00DF6B49"/>
    <w:rsid w:val="00DF6DF0"/>
    <w:rsid w:val="00DF6FAB"/>
    <w:rsid w:val="00DF7B50"/>
    <w:rsid w:val="00E00797"/>
    <w:rsid w:val="00E00BB4"/>
    <w:rsid w:val="00E00CB3"/>
    <w:rsid w:val="00E02F88"/>
    <w:rsid w:val="00E040F0"/>
    <w:rsid w:val="00E04A2F"/>
    <w:rsid w:val="00E04DAF"/>
    <w:rsid w:val="00E06C9A"/>
    <w:rsid w:val="00E07F68"/>
    <w:rsid w:val="00E1158E"/>
    <w:rsid w:val="00E13940"/>
    <w:rsid w:val="00E13BE7"/>
    <w:rsid w:val="00E14223"/>
    <w:rsid w:val="00E145BD"/>
    <w:rsid w:val="00E14893"/>
    <w:rsid w:val="00E14A82"/>
    <w:rsid w:val="00E14BF2"/>
    <w:rsid w:val="00E16BA0"/>
    <w:rsid w:val="00E16F29"/>
    <w:rsid w:val="00E17788"/>
    <w:rsid w:val="00E17FA6"/>
    <w:rsid w:val="00E24C09"/>
    <w:rsid w:val="00E25AB0"/>
    <w:rsid w:val="00E26068"/>
    <w:rsid w:val="00E26EB4"/>
    <w:rsid w:val="00E27159"/>
    <w:rsid w:val="00E321E5"/>
    <w:rsid w:val="00E323A6"/>
    <w:rsid w:val="00E364EA"/>
    <w:rsid w:val="00E37834"/>
    <w:rsid w:val="00E37C7F"/>
    <w:rsid w:val="00E406D6"/>
    <w:rsid w:val="00E44315"/>
    <w:rsid w:val="00E503C3"/>
    <w:rsid w:val="00E539BB"/>
    <w:rsid w:val="00E53F08"/>
    <w:rsid w:val="00E54585"/>
    <w:rsid w:val="00E54919"/>
    <w:rsid w:val="00E558FF"/>
    <w:rsid w:val="00E55E43"/>
    <w:rsid w:val="00E56CA7"/>
    <w:rsid w:val="00E57C3A"/>
    <w:rsid w:val="00E6343D"/>
    <w:rsid w:val="00E6465D"/>
    <w:rsid w:val="00E66D3E"/>
    <w:rsid w:val="00E6756A"/>
    <w:rsid w:val="00E716FE"/>
    <w:rsid w:val="00E71F81"/>
    <w:rsid w:val="00E72589"/>
    <w:rsid w:val="00E758CA"/>
    <w:rsid w:val="00E8324E"/>
    <w:rsid w:val="00E842E8"/>
    <w:rsid w:val="00E84641"/>
    <w:rsid w:val="00E84D9C"/>
    <w:rsid w:val="00E85B5F"/>
    <w:rsid w:val="00E92043"/>
    <w:rsid w:val="00E9324F"/>
    <w:rsid w:val="00E94D47"/>
    <w:rsid w:val="00EA13D8"/>
    <w:rsid w:val="00EA24BE"/>
    <w:rsid w:val="00EA68AF"/>
    <w:rsid w:val="00EA6D9E"/>
    <w:rsid w:val="00EA71B9"/>
    <w:rsid w:val="00EB0051"/>
    <w:rsid w:val="00EB09CA"/>
    <w:rsid w:val="00EB1187"/>
    <w:rsid w:val="00EB198C"/>
    <w:rsid w:val="00EB281A"/>
    <w:rsid w:val="00EB3D82"/>
    <w:rsid w:val="00EB5A5E"/>
    <w:rsid w:val="00EB7619"/>
    <w:rsid w:val="00EC020A"/>
    <w:rsid w:val="00EC085A"/>
    <w:rsid w:val="00EC34F2"/>
    <w:rsid w:val="00EC456F"/>
    <w:rsid w:val="00EC45FA"/>
    <w:rsid w:val="00EC540F"/>
    <w:rsid w:val="00EC5559"/>
    <w:rsid w:val="00EC5BE8"/>
    <w:rsid w:val="00EC5CAF"/>
    <w:rsid w:val="00EC6184"/>
    <w:rsid w:val="00EC6C19"/>
    <w:rsid w:val="00EC73E7"/>
    <w:rsid w:val="00ED2BDA"/>
    <w:rsid w:val="00ED3691"/>
    <w:rsid w:val="00ED64D4"/>
    <w:rsid w:val="00ED6BC5"/>
    <w:rsid w:val="00EE0204"/>
    <w:rsid w:val="00EE1CDB"/>
    <w:rsid w:val="00EE327F"/>
    <w:rsid w:val="00EE3979"/>
    <w:rsid w:val="00EE4B06"/>
    <w:rsid w:val="00EE6D38"/>
    <w:rsid w:val="00EE795B"/>
    <w:rsid w:val="00EE7B18"/>
    <w:rsid w:val="00EF003A"/>
    <w:rsid w:val="00EF1309"/>
    <w:rsid w:val="00EF4268"/>
    <w:rsid w:val="00EF43C7"/>
    <w:rsid w:val="00EF70D0"/>
    <w:rsid w:val="00EF7D7B"/>
    <w:rsid w:val="00F00923"/>
    <w:rsid w:val="00F01AF5"/>
    <w:rsid w:val="00F01DE9"/>
    <w:rsid w:val="00F0274A"/>
    <w:rsid w:val="00F032E4"/>
    <w:rsid w:val="00F03F19"/>
    <w:rsid w:val="00F06114"/>
    <w:rsid w:val="00F07DBD"/>
    <w:rsid w:val="00F127CC"/>
    <w:rsid w:val="00F13388"/>
    <w:rsid w:val="00F13CA5"/>
    <w:rsid w:val="00F15104"/>
    <w:rsid w:val="00F160E5"/>
    <w:rsid w:val="00F2341F"/>
    <w:rsid w:val="00F26A5F"/>
    <w:rsid w:val="00F2723B"/>
    <w:rsid w:val="00F2735D"/>
    <w:rsid w:val="00F302C1"/>
    <w:rsid w:val="00F3071B"/>
    <w:rsid w:val="00F335DE"/>
    <w:rsid w:val="00F40A07"/>
    <w:rsid w:val="00F41663"/>
    <w:rsid w:val="00F41CCE"/>
    <w:rsid w:val="00F42CC9"/>
    <w:rsid w:val="00F43959"/>
    <w:rsid w:val="00F46F46"/>
    <w:rsid w:val="00F52971"/>
    <w:rsid w:val="00F53AE4"/>
    <w:rsid w:val="00F540A2"/>
    <w:rsid w:val="00F5445D"/>
    <w:rsid w:val="00F54E53"/>
    <w:rsid w:val="00F55463"/>
    <w:rsid w:val="00F570C2"/>
    <w:rsid w:val="00F570F5"/>
    <w:rsid w:val="00F61C30"/>
    <w:rsid w:val="00F64A9C"/>
    <w:rsid w:val="00F66219"/>
    <w:rsid w:val="00F7364F"/>
    <w:rsid w:val="00F73FC8"/>
    <w:rsid w:val="00F749D1"/>
    <w:rsid w:val="00F76C14"/>
    <w:rsid w:val="00F76E50"/>
    <w:rsid w:val="00F77A95"/>
    <w:rsid w:val="00F80D18"/>
    <w:rsid w:val="00F82832"/>
    <w:rsid w:val="00F85E01"/>
    <w:rsid w:val="00F86922"/>
    <w:rsid w:val="00F87431"/>
    <w:rsid w:val="00F90D97"/>
    <w:rsid w:val="00F913D6"/>
    <w:rsid w:val="00F91892"/>
    <w:rsid w:val="00F93666"/>
    <w:rsid w:val="00F938C6"/>
    <w:rsid w:val="00F946B8"/>
    <w:rsid w:val="00F94DBE"/>
    <w:rsid w:val="00F977E2"/>
    <w:rsid w:val="00FA0592"/>
    <w:rsid w:val="00FA1C2E"/>
    <w:rsid w:val="00FA4428"/>
    <w:rsid w:val="00FA4661"/>
    <w:rsid w:val="00FA6665"/>
    <w:rsid w:val="00FA6A36"/>
    <w:rsid w:val="00FA706E"/>
    <w:rsid w:val="00FA79EE"/>
    <w:rsid w:val="00FB0AC8"/>
    <w:rsid w:val="00FB2110"/>
    <w:rsid w:val="00FB3FD6"/>
    <w:rsid w:val="00FB4A41"/>
    <w:rsid w:val="00FB4F4B"/>
    <w:rsid w:val="00FB767C"/>
    <w:rsid w:val="00FB77B7"/>
    <w:rsid w:val="00FB79CE"/>
    <w:rsid w:val="00FB7D1D"/>
    <w:rsid w:val="00FC098A"/>
    <w:rsid w:val="00FC1CB3"/>
    <w:rsid w:val="00FC3589"/>
    <w:rsid w:val="00FC4133"/>
    <w:rsid w:val="00FC4E1A"/>
    <w:rsid w:val="00FC6693"/>
    <w:rsid w:val="00FC7D76"/>
    <w:rsid w:val="00FD0073"/>
    <w:rsid w:val="00FD0C60"/>
    <w:rsid w:val="00FD28AF"/>
    <w:rsid w:val="00FD2ACD"/>
    <w:rsid w:val="00FD2ED1"/>
    <w:rsid w:val="00FD7E69"/>
    <w:rsid w:val="00FE0B5B"/>
    <w:rsid w:val="00FE1585"/>
    <w:rsid w:val="00FE243C"/>
    <w:rsid w:val="00FE28C6"/>
    <w:rsid w:val="00FE48D8"/>
    <w:rsid w:val="00FE52FB"/>
    <w:rsid w:val="00FE54A7"/>
    <w:rsid w:val="00FE768C"/>
    <w:rsid w:val="00FF0550"/>
    <w:rsid w:val="00FF0AE2"/>
    <w:rsid w:val="00FF13FA"/>
    <w:rsid w:val="00FF270D"/>
    <w:rsid w:val="00FF4BB1"/>
    <w:rsid w:val="00FF707D"/>
    <w:rsid w:val="00FF714A"/>
    <w:rsid w:val="00FF756D"/>
    <w:rsid w:val="00FF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16F51B"/>
  <w15:docId w15:val="{15ACAE58-8BC3-479E-9218-A02075063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86B00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07B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00B2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7B8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7B8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7B8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7B8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7B8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5E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45EB9"/>
  </w:style>
  <w:style w:type="paragraph" w:styleId="a5">
    <w:name w:val="footer"/>
    <w:basedOn w:val="a"/>
    <w:link w:val="a6"/>
    <w:uiPriority w:val="99"/>
    <w:unhideWhenUsed/>
    <w:rsid w:val="00B45EB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45EB9"/>
  </w:style>
  <w:style w:type="paragraph" w:styleId="a7">
    <w:name w:val="Balloon Text"/>
    <w:basedOn w:val="a"/>
    <w:link w:val="a8"/>
    <w:uiPriority w:val="99"/>
    <w:semiHidden/>
    <w:unhideWhenUsed/>
    <w:rsid w:val="00B45EB9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45EB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D3180E"/>
    <w:pPr>
      <w:ind w:left="720"/>
      <w:contextualSpacing/>
    </w:pPr>
  </w:style>
  <w:style w:type="table" w:styleId="aa">
    <w:name w:val="Table Grid"/>
    <w:basedOn w:val="a1"/>
    <w:uiPriority w:val="39"/>
    <w:rsid w:val="00E26EB4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891E33"/>
  </w:style>
  <w:style w:type="character" w:styleId="ab">
    <w:name w:val="Hyperlink"/>
    <w:basedOn w:val="a0"/>
    <w:uiPriority w:val="99"/>
    <w:semiHidden/>
    <w:unhideWhenUsed/>
    <w:rsid w:val="00891E33"/>
    <w:rPr>
      <w:color w:val="0000FF"/>
      <w:u w:val="single"/>
    </w:rPr>
  </w:style>
  <w:style w:type="paragraph" w:customStyle="1" w:styleId="Standard">
    <w:name w:val="Standard"/>
    <w:rsid w:val="00B04ADC"/>
    <w:pPr>
      <w:widowControl w:val="0"/>
      <w:suppressAutoHyphens/>
      <w:autoSpaceDN w:val="0"/>
      <w:spacing w:line="240" w:lineRule="auto"/>
      <w:ind w:firstLine="0"/>
      <w:jc w:val="left"/>
    </w:pPr>
    <w:rPr>
      <w:rFonts w:ascii="Liberation Serif" w:eastAsia="Droid Sans" w:hAnsi="Liberation Serif" w:cs="FreeSans"/>
      <w:color w:val="00000A"/>
      <w:kern w:val="3"/>
      <w:sz w:val="24"/>
      <w:szCs w:val="24"/>
      <w:lang w:eastAsia="zh-CN" w:bidi="hi-IN"/>
    </w:rPr>
  </w:style>
  <w:style w:type="paragraph" w:styleId="ac">
    <w:name w:val="Normal (Web)"/>
    <w:basedOn w:val="a"/>
    <w:uiPriority w:val="99"/>
    <w:unhideWhenUsed/>
    <w:rsid w:val="00DA30BA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400B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w">
    <w:name w:val="w"/>
    <w:basedOn w:val="a0"/>
    <w:rsid w:val="005604E0"/>
  </w:style>
  <w:style w:type="character" w:customStyle="1" w:styleId="10">
    <w:name w:val="Заголовок 1 Знак"/>
    <w:basedOn w:val="a0"/>
    <w:link w:val="1"/>
    <w:uiPriority w:val="9"/>
    <w:rsid w:val="00D07B8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07B8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07B8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D07B8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D07B8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D07B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Body Text Indent 2"/>
    <w:basedOn w:val="a"/>
    <w:link w:val="22"/>
    <w:rsid w:val="00D07B84"/>
    <w:pPr>
      <w:widowControl w:val="0"/>
      <w:shd w:val="clear" w:color="auto" w:fill="FFFFFF"/>
      <w:spacing w:before="206" w:line="216" w:lineRule="exact"/>
      <w:ind w:right="5" w:firstLine="264"/>
      <w:jc w:val="both"/>
    </w:pPr>
    <w:rPr>
      <w:snapToGrid w:val="0"/>
      <w:color w:val="000000"/>
      <w:spacing w:val="-3"/>
      <w:sz w:val="22"/>
      <w:szCs w:val="20"/>
    </w:rPr>
  </w:style>
  <w:style w:type="character" w:customStyle="1" w:styleId="22">
    <w:name w:val="Основной текст с отступом 2 Знак"/>
    <w:basedOn w:val="a0"/>
    <w:link w:val="21"/>
    <w:rsid w:val="00D07B84"/>
    <w:rPr>
      <w:rFonts w:ascii="Times New Roman" w:eastAsia="Times New Roman" w:hAnsi="Times New Roman" w:cs="Times New Roman"/>
      <w:snapToGrid w:val="0"/>
      <w:color w:val="000000"/>
      <w:spacing w:val="-3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D07B84"/>
    <w:pPr>
      <w:widowControl w:val="0"/>
      <w:ind w:firstLine="720"/>
    </w:pPr>
    <w:rPr>
      <w:bCs/>
      <w:snapToGrid w:val="0"/>
      <w:sz w:val="22"/>
      <w:szCs w:val="20"/>
    </w:rPr>
  </w:style>
  <w:style w:type="character" w:customStyle="1" w:styleId="32">
    <w:name w:val="Основной текст с отступом 3 Знак"/>
    <w:basedOn w:val="a0"/>
    <w:link w:val="31"/>
    <w:rsid w:val="00D07B84"/>
    <w:rPr>
      <w:rFonts w:ascii="Times New Roman" w:eastAsia="Times New Roman" w:hAnsi="Times New Roman" w:cs="Times New Roman"/>
      <w:bCs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ru.wikipedia.org/wiki/%D0%A2%D0%B5%D1%81%D1%82%D0%B8%D1%80%D0%BE%D0%B2%D0%B0%D0%BD%D0%B8%D0%B5_%D0%BF%D1%80%D0%BE%D0%B3%D1%80%D0%B0%D0%BC%D0%BC%D0%BD%D0%BE%D0%B3%D0%BE_%D0%BE%D0%B1%D0%B5%D1%81%D0%BF%D0%B5%D1%87%D0%B5%D0%BD%D0%B8%D1%8F" TargetMode="External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1054;&#1073;&#1088;&#1072;&#1079;&#1094;&#1099;%20&#1076;&#1083;&#1103;%20&#1086;&#1090;&#1095;&#1077;&#1090;&#1072;\2\Doc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1C3D8C-083C-4EC9-B045-33AD77DBD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Doc1.dotx</Template>
  <TotalTime>4630</TotalTime>
  <Pages>91</Pages>
  <Words>16829</Words>
  <Characters>95927</Characters>
  <Application>Microsoft Office Word</Application>
  <DocSecurity>0</DocSecurity>
  <Lines>799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СТК</Company>
  <LinksUpToDate>false</LinksUpToDate>
  <CharactersWithSpaces>112531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Сергей</cp:lastModifiedBy>
  <cp:revision>98</cp:revision>
  <cp:lastPrinted>2015-12-15T09:45:00Z</cp:lastPrinted>
  <dcterms:created xsi:type="dcterms:W3CDTF">2016-06-24T07:34:00Z</dcterms:created>
  <dcterms:modified xsi:type="dcterms:W3CDTF">2017-04-06T07:27:00Z</dcterms:modified>
</cp:coreProperties>
</file>